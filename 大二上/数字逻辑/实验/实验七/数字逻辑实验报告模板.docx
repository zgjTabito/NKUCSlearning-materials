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99199A" w14:textId="77777777" w:rsidR="00655D0B" w:rsidRDefault="00655D0B" w:rsidP="00C65085">
      <w:pPr>
        <w:jc w:val="center"/>
        <w:rPr>
          <w:rFonts w:ascii="华文宋体" w:eastAsia="华文宋体" w:hAnsi="华文宋体" w:hint="eastAsia"/>
          <w:b/>
          <w:bCs/>
          <w:sz w:val="36"/>
          <w:szCs w:val="36"/>
        </w:rPr>
      </w:pPr>
    </w:p>
    <w:p w14:paraId="5B77EFE7" w14:textId="77777777" w:rsidR="00C65085" w:rsidRDefault="00E40D34" w:rsidP="003A6FF7">
      <w:pPr>
        <w:spacing w:line="600" w:lineRule="auto"/>
        <w:jc w:val="center"/>
        <w:rPr>
          <w:rFonts w:ascii="华文宋体" w:eastAsia="华文宋体" w:hAnsi="华文宋体" w:hint="eastAsia"/>
          <w:b/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00A5BF5" wp14:editId="5876C801">
                <wp:simplePos x="0" y="0"/>
                <wp:positionH relativeFrom="column">
                  <wp:posOffset>621992</wp:posOffset>
                </wp:positionH>
                <wp:positionV relativeFrom="page">
                  <wp:posOffset>1909790</wp:posOffset>
                </wp:positionV>
                <wp:extent cx="2760980" cy="615315"/>
                <wp:effectExtent l="0" t="0" r="0" b="0"/>
                <wp:wrapNone/>
                <wp:docPr id="224687601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0980" cy="615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DFE648" w14:textId="3F4941EE" w:rsidR="00E40D34" w:rsidRPr="00E40D34" w:rsidRDefault="00642E50">
                            <w:pPr>
                              <w:rPr>
                                <w:rFonts w:ascii="华文中宋" w:eastAsia="华文中宋" w:hAnsi="华文中宋" w:hint="eastAsia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华文中宋" w:eastAsia="华文中宋" w:hAnsi="华文中宋" w:hint="eastAsia"/>
                                <w:sz w:val="44"/>
                                <w:szCs w:val="44"/>
                              </w:rPr>
                              <w:t>数字逻辑实验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0A5BF5" id="_x0000_t202" coordsize="21600,21600" o:spt="202" path="m,l,21600r21600,l21600,xe">
                <v:stroke joinstyle="miter"/>
                <v:path gradientshapeok="t" o:connecttype="rect"/>
              </v:shapetype>
              <v:shape id="文本框 14" o:spid="_x0000_s1026" type="#_x0000_t202" style="position:absolute;left:0;text-align:left;margin-left:49pt;margin-top:150.4pt;width:217.4pt;height:48.4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" filled="f" stroked="f" strokeweight=".5pt">
                <v:textbox>
                  <w:txbxContent>
                    <w:p w14:paraId="7DDFE648" w14:textId="3F4941EE" w:rsidR="00E40D34" w:rsidRPr="00E40D34" w:rsidRDefault="00642E50">
                      <w:pPr>
                        <w:rPr>
                          <w:rFonts w:ascii="华文中宋" w:eastAsia="华文中宋" w:hAnsi="华文中宋" w:hint="eastAsia"/>
                          <w:sz w:val="44"/>
                          <w:szCs w:val="44"/>
                        </w:rPr>
                      </w:pPr>
                      <w:r>
                        <w:rPr>
                          <w:rFonts w:ascii="华文中宋" w:eastAsia="华文中宋" w:hAnsi="华文中宋" w:hint="eastAsia"/>
                          <w:sz w:val="44"/>
                          <w:szCs w:val="44"/>
                        </w:rPr>
                        <w:t>数字逻辑实验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C65085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FE3ADE5" wp14:editId="3C931ABC">
                <wp:simplePos x="0" y="0"/>
                <wp:positionH relativeFrom="column">
                  <wp:posOffset>-617899</wp:posOffset>
                </wp:positionH>
                <wp:positionV relativeFrom="page">
                  <wp:posOffset>6509442</wp:posOffset>
                </wp:positionV>
                <wp:extent cx="6521450" cy="3666490"/>
                <wp:effectExtent l="0" t="0" r="12700" b="10160"/>
                <wp:wrapNone/>
                <wp:docPr id="1509005304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1450" cy="36664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592424E" id="矩形 2" o:spid="_x0000_s1026" style="position:absolute;left:0;text-align:left;margin-left:-48.65pt;margin-top:512.55pt;width:513.5pt;height:288.7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" filled="f" strokecolor="black [3213]" strokeweight="1pt">
                <w10:wrap anchory="page"/>
              </v:rect>
            </w:pict>
          </mc:Fallback>
        </mc:AlternateContent>
      </w:r>
      <w:r w:rsidR="00C6508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757164" wp14:editId="1E8BF407">
                <wp:simplePos x="0" y="0"/>
                <wp:positionH relativeFrom="margin">
                  <wp:posOffset>-617899</wp:posOffset>
                </wp:positionH>
                <wp:positionV relativeFrom="page">
                  <wp:posOffset>561315</wp:posOffset>
                </wp:positionV>
                <wp:extent cx="6521450" cy="5730240"/>
                <wp:effectExtent l="0" t="0" r="12700" b="22860"/>
                <wp:wrapNone/>
                <wp:docPr id="667946942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1450" cy="57302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CEAFB8" id="矩形 1" o:spid="_x0000_s1026" style="position:absolute;left:0;text-align:left;margin-left:-48.65pt;margin-top:44.2pt;width:513.5pt;height:451.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" filled="f" strokecolor="black [3213]" strokeweight="1pt">
                <w10:wrap anchorx="margin" anchory="page"/>
              </v:rect>
            </w:pict>
          </mc:Fallback>
        </mc:AlternateContent>
      </w:r>
      <w:r w:rsidR="00C65085" w:rsidRPr="00C65085">
        <w:rPr>
          <w:rFonts w:ascii="华文宋体" w:eastAsia="华文宋体" w:hAnsi="华文宋体" w:hint="eastAsia"/>
          <w:b/>
          <w:bCs/>
          <w:sz w:val="36"/>
          <w:szCs w:val="36"/>
        </w:rPr>
        <w:t>南开大学电子信息与光学工程学院</w:t>
      </w:r>
    </w:p>
    <w:p w14:paraId="233B4B49" w14:textId="77777777" w:rsidR="00655D0B" w:rsidRDefault="00655D0B" w:rsidP="003A6FF7">
      <w:pPr>
        <w:spacing w:line="600" w:lineRule="auto"/>
        <w:jc w:val="center"/>
        <w:rPr>
          <w:rFonts w:ascii="华文宋体" w:eastAsia="华文宋体" w:hAnsi="华文宋体" w:hint="eastAsia"/>
          <w:b/>
          <w:bCs/>
          <w:sz w:val="52"/>
          <w:szCs w:val="52"/>
        </w:rPr>
      </w:pPr>
      <w:r>
        <w:rPr>
          <w:rFonts w:ascii="华文宋体" w:eastAsia="华文宋体" w:hAnsi="华文宋体" w:hint="eastAsia"/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1D7D31" wp14:editId="5858BA09">
                <wp:simplePos x="0" y="0"/>
                <wp:positionH relativeFrom="column">
                  <wp:posOffset>2387110</wp:posOffset>
                </wp:positionH>
                <wp:positionV relativeFrom="paragraph">
                  <wp:posOffset>624513</wp:posOffset>
                </wp:positionV>
                <wp:extent cx="1240325" cy="425016"/>
                <wp:effectExtent l="0" t="0" r="0" b="0"/>
                <wp:wrapNone/>
                <wp:docPr id="60146133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0325" cy="4250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BC6589" w14:textId="6A1AC231" w:rsidR="00655D0B" w:rsidRPr="003A6FF7" w:rsidRDefault="008258E0">
                            <w:pPr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D7D31" id="文本框 3" o:spid="_x0000_s1027" type="#_x0000_t202" style="position:absolute;left:0;text-align:left;margin-left:187.95pt;margin-top:49.15pt;width:97.65pt;height:33.4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" filled="f" stroked="f" strokeweight=".5pt">
                <v:textbox>
                  <w:txbxContent>
                    <w:p w14:paraId="34BC6589" w14:textId="6A1AC231" w:rsidR="00655D0B" w:rsidRPr="003A6FF7" w:rsidRDefault="008258E0">
                      <w:pPr>
                        <w:rPr>
                          <w:rFonts w:hint="eastAsia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七</w:t>
                      </w:r>
                    </w:p>
                  </w:txbxContent>
                </v:textbox>
              </v:shape>
            </w:pict>
          </mc:Fallback>
        </mc:AlternateContent>
      </w:r>
      <w:r w:rsidRPr="00655D0B">
        <w:rPr>
          <w:rFonts w:ascii="华文宋体" w:eastAsia="华文宋体" w:hAnsi="华文宋体" w:hint="eastAsia"/>
          <w:b/>
          <w:bCs/>
          <w:sz w:val="52"/>
          <w:szCs w:val="52"/>
        </w:rPr>
        <w:t>__________</w:t>
      </w:r>
      <w:r>
        <w:rPr>
          <w:rFonts w:ascii="华文宋体" w:eastAsia="华文宋体" w:hAnsi="华文宋体" w:hint="eastAsia"/>
          <w:b/>
          <w:bCs/>
          <w:sz w:val="52"/>
          <w:szCs w:val="52"/>
        </w:rPr>
        <w:t>_______</w:t>
      </w:r>
      <w:r w:rsidRPr="00655D0B">
        <w:rPr>
          <w:rFonts w:ascii="华文宋体" w:eastAsia="华文宋体" w:hAnsi="华文宋体" w:hint="eastAsia"/>
          <w:b/>
          <w:bCs/>
          <w:sz w:val="52"/>
          <w:szCs w:val="52"/>
        </w:rPr>
        <w:t>实验报告</w:t>
      </w:r>
    </w:p>
    <w:p w14:paraId="34C3E53E" w14:textId="77777777" w:rsidR="00655D0B" w:rsidRDefault="003A6FF7" w:rsidP="003A6FF7">
      <w:pPr>
        <w:spacing w:line="600" w:lineRule="auto"/>
        <w:jc w:val="center"/>
        <w:rPr>
          <w:rFonts w:ascii="华文宋体" w:eastAsia="华文宋体" w:hAnsi="华文宋体" w:hint="eastAsia"/>
          <w:sz w:val="32"/>
          <w:szCs w:val="32"/>
        </w:rPr>
      </w:pPr>
      <w:r>
        <w:rPr>
          <w:rFonts w:ascii="华文宋体" w:eastAsia="华文宋体" w:hAnsi="华文宋体" w:hint="eastAsia"/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E5C136" wp14:editId="2F321B92">
                <wp:simplePos x="0" y="0"/>
                <wp:positionH relativeFrom="column">
                  <wp:posOffset>966457</wp:posOffset>
                </wp:positionH>
                <wp:positionV relativeFrom="paragraph">
                  <wp:posOffset>426871</wp:posOffset>
                </wp:positionV>
                <wp:extent cx="4164594" cy="506994"/>
                <wp:effectExtent l="0" t="0" r="0" b="7620"/>
                <wp:wrapNone/>
                <wp:docPr id="2079908308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4594" cy="5069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D6C27F" w14:textId="11DD8FA4" w:rsidR="003A6FF7" w:rsidRPr="003A6FF7" w:rsidRDefault="008258E0" w:rsidP="003A6FF7">
                            <w:pPr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  <w:r w:rsidRPr="008258E0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数字音乐电路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5C136" id="_x0000_s1028" type="#_x0000_t202" style="position:absolute;left:0;text-align:left;margin-left:76.1pt;margin-top:33.6pt;width:327.9pt;height:39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" filled="f" stroked="f" strokeweight=".5pt">
                <v:textbox>
                  <w:txbxContent>
                    <w:p w14:paraId="40D6C27F" w14:textId="11DD8FA4" w:rsidR="003A6FF7" w:rsidRPr="003A6FF7" w:rsidRDefault="008258E0" w:rsidP="003A6FF7">
                      <w:pPr>
                        <w:rPr>
                          <w:rFonts w:hint="eastAsia"/>
                          <w:sz w:val="32"/>
                          <w:szCs w:val="32"/>
                        </w:rPr>
                      </w:pPr>
                      <w:r w:rsidRPr="008258E0">
                        <w:rPr>
                          <w:rFonts w:hint="eastAsia"/>
                          <w:sz w:val="32"/>
                          <w:szCs w:val="32"/>
                        </w:rPr>
                        <w:t>数字音乐电路</w:t>
                      </w:r>
                    </w:p>
                  </w:txbxContent>
                </v:textbox>
              </v:shape>
            </w:pict>
          </mc:Fallback>
        </mc:AlternateContent>
      </w:r>
      <w:r w:rsidR="00655D0B" w:rsidRPr="00655D0B">
        <w:rPr>
          <w:rFonts w:ascii="华文宋体" w:eastAsia="华文宋体" w:hAnsi="华文宋体" w:hint="eastAsia"/>
          <w:sz w:val="32"/>
          <w:szCs w:val="32"/>
        </w:rPr>
        <w:t>实验序号</w:t>
      </w:r>
      <w:r w:rsidR="00655D0B">
        <w:rPr>
          <w:rFonts w:ascii="华文宋体" w:eastAsia="华文宋体" w:hAnsi="华文宋体" w:hint="eastAsia"/>
          <w:sz w:val="32"/>
          <w:szCs w:val="32"/>
        </w:rPr>
        <w:t xml:space="preserve">  ______________</w:t>
      </w:r>
    </w:p>
    <w:p w14:paraId="5A3E5E6D" w14:textId="77777777" w:rsidR="00655D0B" w:rsidRDefault="00EC04A9" w:rsidP="003A6FF7">
      <w:pPr>
        <w:spacing w:line="600" w:lineRule="auto"/>
        <w:jc w:val="center"/>
        <w:rPr>
          <w:rFonts w:ascii="华文宋体" w:eastAsia="华文宋体" w:hAnsi="华文宋体" w:hint="eastAsia"/>
          <w:sz w:val="32"/>
          <w:szCs w:val="32"/>
        </w:rPr>
      </w:pPr>
      <w:r>
        <w:rPr>
          <w:rFonts w:ascii="华文宋体" w:eastAsia="华文宋体" w:hAnsi="华文宋体" w:hint="eastAsia"/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058798C" wp14:editId="4D3BAA9A">
                <wp:simplePos x="0" y="0"/>
                <wp:positionH relativeFrom="column">
                  <wp:posOffset>3094022</wp:posOffset>
                </wp:positionH>
                <wp:positionV relativeFrom="paragraph">
                  <wp:posOffset>518562</wp:posOffset>
                </wp:positionV>
                <wp:extent cx="1421394" cy="425016"/>
                <wp:effectExtent l="0" t="0" r="0" b="0"/>
                <wp:wrapNone/>
                <wp:docPr id="193410403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1394" cy="4250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2B0CD4" w14:textId="7E01CDF6" w:rsidR="00EC04A9" w:rsidRPr="003A6FF7" w:rsidRDefault="00642E50" w:rsidP="00EC04A9">
                            <w:pPr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计算机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8798C" id="_x0000_s1029" type="#_x0000_t202" style="position:absolute;left:0;text-align:left;margin-left:243.6pt;margin-top:40.85pt;width:111.9pt;height:33.4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" filled="f" stroked="f" strokeweight=".5pt">
                <v:textbox>
                  <w:txbxContent>
                    <w:p w14:paraId="632B0CD4" w14:textId="7E01CDF6" w:rsidR="00EC04A9" w:rsidRPr="003A6FF7" w:rsidRDefault="00642E50" w:rsidP="00EC04A9">
                      <w:pPr>
                        <w:rPr>
                          <w:rFonts w:hint="eastAsia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计算机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华文宋体" w:eastAsia="华文宋体" w:hAnsi="华文宋体" w:hint="eastAsia"/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50CBF60" wp14:editId="551668CA">
                <wp:simplePos x="0" y="0"/>
                <wp:positionH relativeFrom="column">
                  <wp:posOffset>966457</wp:posOffset>
                </wp:positionH>
                <wp:positionV relativeFrom="paragraph">
                  <wp:posOffset>509509</wp:posOffset>
                </wp:positionV>
                <wp:extent cx="1674892" cy="425016"/>
                <wp:effectExtent l="0" t="0" r="0" b="0"/>
                <wp:wrapNone/>
                <wp:docPr id="131908697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4892" cy="4250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98A607" w14:textId="45F913F8" w:rsidR="00EC04A9" w:rsidRPr="003A6FF7" w:rsidRDefault="00642E50" w:rsidP="00EC04A9">
                            <w:pPr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计算机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CBF60" id="_x0000_s1030" type="#_x0000_t202" style="position:absolute;left:0;text-align:left;margin-left:76.1pt;margin-top:40.1pt;width:131.9pt;height:33.4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" filled="f" stroked="f" strokeweight=".5pt">
                <v:textbox>
                  <w:txbxContent>
                    <w:p w14:paraId="3698A607" w14:textId="45F913F8" w:rsidR="00EC04A9" w:rsidRPr="003A6FF7" w:rsidRDefault="00642E50" w:rsidP="00EC04A9">
                      <w:pPr>
                        <w:rPr>
                          <w:rFonts w:hint="eastAsia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计算机</w:t>
                      </w:r>
                    </w:p>
                  </w:txbxContent>
                </v:textbox>
              </v:shape>
            </w:pict>
          </mc:Fallback>
        </mc:AlternateContent>
      </w:r>
      <w:r w:rsidR="00655D0B">
        <w:rPr>
          <w:rFonts w:ascii="华文宋体" w:eastAsia="华文宋体" w:hAnsi="华文宋体" w:hint="eastAsia"/>
          <w:sz w:val="32"/>
          <w:szCs w:val="32"/>
        </w:rPr>
        <w:t>实验名称 __________________________________________</w:t>
      </w:r>
    </w:p>
    <w:p w14:paraId="25B972CF" w14:textId="77777777" w:rsidR="003A6FF7" w:rsidRDefault="00EC04A9" w:rsidP="003A6FF7">
      <w:pPr>
        <w:spacing w:line="600" w:lineRule="auto"/>
        <w:jc w:val="center"/>
        <w:rPr>
          <w:rFonts w:ascii="华文宋体" w:eastAsia="华文宋体" w:hAnsi="华文宋体" w:hint="eastAsia"/>
          <w:sz w:val="32"/>
          <w:szCs w:val="32"/>
        </w:rPr>
      </w:pPr>
      <w:r>
        <w:rPr>
          <w:rFonts w:ascii="华文宋体" w:eastAsia="华文宋体" w:hAnsi="华文宋体" w:hint="eastAsia"/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7BEFFF2" wp14:editId="556DDCB3">
                <wp:simplePos x="0" y="0"/>
                <wp:positionH relativeFrom="column">
                  <wp:posOffset>4624058</wp:posOffset>
                </wp:positionH>
                <wp:positionV relativeFrom="paragraph">
                  <wp:posOffset>473924</wp:posOffset>
                </wp:positionV>
                <wp:extent cx="1131684" cy="425016"/>
                <wp:effectExtent l="0" t="0" r="0" b="0"/>
                <wp:wrapNone/>
                <wp:docPr id="1791581118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1684" cy="4250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6F93E3" w14:textId="383F93F7" w:rsidR="00EC04A9" w:rsidRPr="003A6FF7" w:rsidRDefault="00A85535" w:rsidP="00EC04A9">
                            <w:pPr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BEFFF2" id="_x0000_s1031" type="#_x0000_t202" style="position:absolute;left:0;text-align:left;margin-left:364.1pt;margin-top:37.3pt;width:89.1pt;height:33.4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" filled="f" stroked="f" strokeweight=".5pt">
                <v:textbox>
                  <w:txbxContent>
                    <w:p w14:paraId="686F93E3" w14:textId="383F93F7" w:rsidR="00EC04A9" w:rsidRPr="003A6FF7" w:rsidRDefault="00A85535" w:rsidP="00EC04A9">
                      <w:pPr>
                        <w:rPr>
                          <w:rFonts w:hint="eastAsia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42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华文宋体" w:eastAsia="华文宋体" w:hAnsi="华文宋体" w:hint="eastAsia"/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2B8AD8B" wp14:editId="31E6AAA1">
                <wp:simplePos x="0" y="0"/>
                <wp:positionH relativeFrom="column">
                  <wp:posOffset>2541760</wp:posOffset>
                </wp:positionH>
                <wp:positionV relativeFrom="paragraph">
                  <wp:posOffset>528245</wp:posOffset>
                </wp:positionV>
                <wp:extent cx="1240325" cy="415761"/>
                <wp:effectExtent l="0" t="0" r="0" b="3810"/>
                <wp:wrapNone/>
                <wp:docPr id="88375788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0325" cy="4157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EF6A99" w14:textId="0E9FC6CE" w:rsidR="00EC04A9" w:rsidRPr="003A6FF7" w:rsidRDefault="00642E50" w:rsidP="00EC04A9">
                            <w:pPr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23</w:t>
                            </w:r>
                            <w:r w:rsidR="00B661AC">
                              <w:rPr>
                                <w:sz w:val="32"/>
                                <w:szCs w:val="32"/>
                              </w:rPr>
                              <w:t>13</w:t>
                            </w:r>
                            <w:r w:rsidR="00A85535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725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B8AD8B" id="_x0000_s1032" type="#_x0000_t202" style="position:absolute;left:0;text-align:left;margin-left:200.15pt;margin-top:41.6pt;width:97.65pt;height:32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" filled="f" stroked="f" strokeweight=".5pt">
                <v:textbox>
                  <w:txbxContent>
                    <w:p w14:paraId="7CEF6A99" w14:textId="0E9FC6CE" w:rsidR="00EC04A9" w:rsidRPr="003A6FF7" w:rsidRDefault="00642E50" w:rsidP="00EC04A9">
                      <w:pPr>
                        <w:rPr>
                          <w:rFonts w:hint="eastAsia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23</w:t>
                      </w:r>
                      <w:r w:rsidR="00B661AC">
                        <w:rPr>
                          <w:sz w:val="32"/>
                          <w:szCs w:val="32"/>
                        </w:rPr>
                        <w:t>13</w:t>
                      </w:r>
                      <w:r w:rsidR="00A85535">
                        <w:rPr>
                          <w:rFonts w:hint="eastAsia"/>
                          <w:sz w:val="32"/>
                          <w:szCs w:val="32"/>
                        </w:rPr>
                        <w:t>725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华文宋体" w:eastAsia="华文宋体" w:hAnsi="华文宋体" w:hint="eastAsia"/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92CA326" wp14:editId="407BDFA4">
                <wp:simplePos x="0" y="0"/>
                <wp:positionH relativeFrom="margin">
                  <wp:posOffset>468517</wp:posOffset>
                </wp:positionH>
                <wp:positionV relativeFrom="paragraph">
                  <wp:posOffset>537298</wp:posOffset>
                </wp:positionV>
                <wp:extent cx="1575303" cy="424815"/>
                <wp:effectExtent l="0" t="0" r="0" b="0"/>
                <wp:wrapNone/>
                <wp:docPr id="386786842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5303" cy="424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AAE374" w14:textId="5DB994EE" w:rsidR="00EC04A9" w:rsidRPr="003A6FF7" w:rsidRDefault="00A85535" w:rsidP="00EC04A9">
                            <w:pPr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张耕嘉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CA326" id="_x0000_s1033" type="#_x0000_t202" style="position:absolute;left:0;text-align:left;margin-left:36.9pt;margin-top:42.3pt;width:124.05pt;height:33.4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" filled="f" stroked="f" strokeweight=".5pt">
                <v:textbox>
                  <w:txbxContent>
                    <w:p w14:paraId="3BAAE374" w14:textId="5DB994EE" w:rsidR="00EC04A9" w:rsidRPr="003A6FF7" w:rsidRDefault="00A85535" w:rsidP="00EC04A9">
                      <w:pPr>
                        <w:rPr>
                          <w:rFonts w:hint="eastAsia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张耕嘉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A6FF7">
        <w:rPr>
          <w:rFonts w:ascii="华文宋体" w:eastAsia="华文宋体" w:hAnsi="华文宋体" w:hint="eastAsia"/>
          <w:sz w:val="32"/>
          <w:szCs w:val="32"/>
        </w:rPr>
        <w:t>_______________ 学院  ________ 系</w:t>
      </w:r>
    </w:p>
    <w:p w14:paraId="567648AA" w14:textId="07AC0A71" w:rsidR="003A6FF7" w:rsidRDefault="00EC04A9" w:rsidP="003A6FF7">
      <w:pPr>
        <w:spacing w:line="600" w:lineRule="auto"/>
        <w:jc w:val="center"/>
        <w:rPr>
          <w:rFonts w:ascii="华文宋体" w:eastAsia="华文宋体" w:hAnsi="华文宋体" w:hint="eastAsia"/>
          <w:sz w:val="32"/>
          <w:szCs w:val="32"/>
        </w:rPr>
      </w:pPr>
      <w:r>
        <w:rPr>
          <w:rFonts w:ascii="华文宋体" w:eastAsia="华文宋体" w:hAnsi="华文宋体" w:hint="eastAsia"/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B3F73B6" wp14:editId="7C4704D9">
                <wp:simplePos x="0" y="0"/>
                <wp:positionH relativeFrom="column">
                  <wp:posOffset>4180438</wp:posOffset>
                </wp:positionH>
                <wp:positionV relativeFrom="paragraph">
                  <wp:posOffset>519820</wp:posOffset>
                </wp:positionV>
                <wp:extent cx="1321806" cy="425016"/>
                <wp:effectExtent l="0" t="0" r="0" b="0"/>
                <wp:wrapNone/>
                <wp:docPr id="202066566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806" cy="4250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DE36EA" w14:textId="65BE4F0E" w:rsidR="00EC04A9" w:rsidRPr="003A6FF7" w:rsidRDefault="00642E50" w:rsidP="00EC04A9">
                            <w:pPr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B403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F73B6" id="_x0000_s1034" type="#_x0000_t202" style="position:absolute;left:0;text-align:left;margin-left:329.15pt;margin-top:40.95pt;width:104.1pt;height:33.4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" filled="f" stroked="f" strokeweight=".5pt">
                <v:textbox>
                  <w:txbxContent>
                    <w:p w14:paraId="51DE36EA" w14:textId="65BE4F0E" w:rsidR="00EC04A9" w:rsidRPr="003A6FF7" w:rsidRDefault="00642E50" w:rsidP="00EC04A9">
                      <w:pPr>
                        <w:rPr>
                          <w:rFonts w:hint="eastAsia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B403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华文宋体" w:eastAsia="华文宋体" w:hAnsi="华文宋体" w:hint="eastAsia"/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B920339" wp14:editId="3B928E6E">
                <wp:simplePos x="0" y="0"/>
                <wp:positionH relativeFrom="column">
                  <wp:posOffset>2994435</wp:posOffset>
                </wp:positionH>
                <wp:positionV relativeFrom="paragraph">
                  <wp:posOffset>519820</wp:posOffset>
                </wp:positionV>
                <wp:extent cx="597528" cy="425016"/>
                <wp:effectExtent l="0" t="0" r="0" b="0"/>
                <wp:wrapNone/>
                <wp:docPr id="1598971060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528" cy="4250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D2858B" w14:textId="062B410E" w:rsidR="00EC04A9" w:rsidRPr="003A6FF7" w:rsidRDefault="00642E50" w:rsidP="00EC04A9">
                            <w:pPr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20339" id="_x0000_s1035" type="#_x0000_t202" style="position:absolute;left:0;text-align:left;margin-left:235.8pt;margin-top:40.95pt;width:47.05pt;height:33.4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" filled="f" stroked="f" strokeweight=".5pt">
                <v:textbox>
                  <w:txbxContent>
                    <w:p w14:paraId="39D2858B" w14:textId="062B410E" w:rsidR="00EC04A9" w:rsidRPr="003A6FF7" w:rsidRDefault="00642E50" w:rsidP="00EC04A9">
                      <w:pPr>
                        <w:rPr>
                          <w:rFonts w:hint="eastAsia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一</w:t>
                      </w:r>
                    </w:p>
                  </w:txbxContent>
                </v:textbox>
              </v:shape>
            </w:pict>
          </mc:Fallback>
        </mc:AlternateContent>
      </w:r>
      <w:r w:rsidR="003A6FF7">
        <w:rPr>
          <w:rFonts w:ascii="华文宋体" w:eastAsia="华文宋体" w:hAnsi="华文宋体" w:hint="eastAsia"/>
          <w:sz w:val="32"/>
          <w:szCs w:val="32"/>
        </w:rPr>
        <w:t>姓名 _____________  学号 __________  实验台号 _____</w:t>
      </w:r>
    </w:p>
    <w:p w14:paraId="12CE76F4" w14:textId="6E193B15" w:rsidR="003A6FF7" w:rsidRDefault="008258E0" w:rsidP="003A6FF7">
      <w:pPr>
        <w:spacing w:line="600" w:lineRule="auto"/>
        <w:jc w:val="center"/>
        <w:rPr>
          <w:rFonts w:ascii="华文宋体" w:eastAsia="华文宋体" w:hAnsi="华文宋体" w:hint="eastAsia"/>
          <w:sz w:val="32"/>
          <w:szCs w:val="32"/>
        </w:rPr>
      </w:pPr>
      <w:r>
        <w:rPr>
          <w:rFonts w:ascii="华文宋体" w:eastAsia="华文宋体" w:hAnsi="华文宋体" w:hint="eastAsia"/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06EDAF2" wp14:editId="7880BB06">
                <wp:simplePos x="0" y="0"/>
                <wp:positionH relativeFrom="margin">
                  <wp:posOffset>1420308</wp:posOffset>
                </wp:positionH>
                <wp:positionV relativeFrom="paragraph">
                  <wp:posOffset>71446</wp:posOffset>
                </wp:positionV>
                <wp:extent cx="1874067" cy="424815"/>
                <wp:effectExtent l="0" t="0" r="0" b="0"/>
                <wp:wrapNone/>
                <wp:docPr id="1687345032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4067" cy="424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1DE6FA" w14:textId="5288C9DD" w:rsidR="00EC04A9" w:rsidRPr="008258E0" w:rsidRDefault="008258E0" w:rsidP="00EC04A9">
                            <w:pPr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 w:rsidRPr="008258E0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2024</w:t>
                            </w:r>
                            <w:r w:rsidRPr="008258E0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年12月2日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EDAF2" id="_x0000_s1036" type="#_x0000_t202" style="position:absolute;left:0;text-align:left;margin-left:111.85pt;margin-top:5.65pt;width:147.55pt;height:33.4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" filled="f" stroked="f" strokeweight=".5pt">
                <v:textbox>
                  <w:txbxContent>
                    <w:p w14:paraId="051DE6FA" w14:textId="5288C9DD" w:rsidR="00EC04A9" w:rsidRPr="008258E0" w:rsidRDefault="008258E0" w:rsidP="00EC04A9">
                      <w:pPr>
                        <w:rPr>
                          <w:rFonts w:hint="eastAsia"/>
                          <w:sz w:val="21"/>
                          <w:szCs w:val="21"/>
                        </w:rPr>
                      </w:pPr>
                      <w:r w:rsidRPr="008258E0">
                        <w:rPr>
                          <w:rFonts w:hint="eastAsia"/>
                          <w:sz w:val="21"/>
                          <w:szCs w:val="21"/>
                        </w:rPr>
                        <w:t>2024</w:t>
                      </w:r>
                      <w:r w:rsidRPr="008258E0">
                        <w:rPr>
                          <w:rFonts w:hint="eastAsia"/>
                          <w:sz w:val="21"/>
                          <w:szCs w:val="21"/>
                        </w:rPr>
                        <w:t>年12月2日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A6FF7">
        <w:rPr>
          <w:rFonts w:ascii="华文宋体" w:eastAsia="华文宋体" w:hAnsi="华文宋体" w:hint="eastAsia"/>
          <w:sz w:val="32"/>
          <w:szCs w:val="32"/>
        </w:rPr>
        <w:t>实验日期及时间____________星期___实验地点__________</w:t>
      </w:r>
    </w:p>
    <w:p w14:paraId="15B63646" w14:textId="77777777" w:rsidR="003A6FF7" w:rsidRP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0A4CE7C9" w14:textId="3A57C13F" w:rsidR="003A6FF7" w:rsidRDefault="00642E50" w:rsidP="003A6FF7">
      <w:pPr>
        <w:rPr>
          <w:rFonts w:ascii="华文宋体" w:eastAsia="华文宋体" w:hAnsi="华文宋体" w:hint="eastAsia"/>
          <w:sz w:val="32"/>
          <w:szCs w:val="32"/>
        </w:rPr>
      </w:pPr>
      <w:r w:rsidRPr="00642E50">
        <w:rPr>
          <w:rFonts w:ascii="华文宋体" w:eastAsia="华文宋体" w:hAnsi="华文宋体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00F6351F" wp14:editId="612A7E71">
                <wp:simplePos x="0" y="0"/>
                <wp:positionH relativeFrom="column">
                  <wp:posOffset>-295275</wp:posOffset>
                </wp:positionH>
                <wp:positionV relativeFrom="paragraph">
                  <wp:posOffset>802640</wp:posOffset>
                </wp:positionV>
                <wp:extent cx="5864860" cy="2766695"/>
                <wp:effectExtent l="0" t="0" r="254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4860" cy="2766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27FB9B" w14:textId="77777777" w:rsidR="008C2922" w:rsidRPr="008C2922" w:rsidRDefault="008C2922" w:rsidP="008C2922">
                            <w:pPr>
                              <w:rPr>
                                <w:rFonts w:hint="eastAsia"/>
                              </w:rPr>
                            </w:pPr>
                            <w:r w:rsidRPr="008C2922">
                              <w:rPr>
                                <w:rFonts w:hint="eastAsia"/>
                              </w:rPr>
                              <w:t>1.</w:t>
                            </w:r>
                            <w:r w:rsidRPr="008C2922">
                              <w:rPr>
                                <w:rFonts w:hint="eastAsia"/>
                              </w:rPr>
                              <w:t>学习设计调试系统电路，提高实验技能；</w:t>
                            </w:r>
                          </w:p>
                          <w:p w14:paraId="339E3B13" w14:textId="19EC6AB6" w:rsidR="00642E50" w:rsidRDefault="008C2922" w:rsidP="008C2922">
                            <w:pPr>
                              <w:rPr>
                                <w:rFonts w:hint="eastAsia"/>
                              </w:rPr>
                            </w:pPr>
                            <w:r w:rsidRPr="008C2922">
                              <w:rPr>
                                <w:rFonts w:hint="eastAsia"/>
                              </w:rPr>
                              <w:t>2.了解数字音乐电路的一般原理。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F6351F" id="文本框 2" o:spid="_x0000_s1037" type="#_x0000_t202" style="position:absolute;margin-left:-23.25pt;margin-top:63.2pt;width:461.8pt;height:217.8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" stroked="f">
                <v:textbox>
                  <w:txbxContent>
                    <w:p w14:paraId="7527FB9B" w14:textId="77777777" w:rsidR="008C2922" w:rsidRPr="008C2922" w:rsidRDefault="008C2922" w:rsidP="008C2922">
                      <w:pPr>
                        <w:rPr>
                          <w:rFonts w:hint="eastAsia"/>
                        </w:rPr>
                      </w:pPr>
                      <w:r w:rsidRPr="008C2922">
                        <w:rPr>
                          <w:rFonts w:hint="eastAsia"/>
                        </w:rPr>
                        <w:t>1.</w:t>
                      </w:r>
                      <w:r w:rsidRPr="008C2922">
                        <w:rPr>
                          <w:rFonts w:hint="eastAsia"/>
                        </w:rPr>
                        <w:t>学习设计调试系统电路，提高实验技能；</w:t>
                      </w:r>
                    </w:p>
                    <w:p w14:paraId="339E3B13" w14:textId="19EC6AB6" w:rsidR="00642E50" w:rsidRDefault="008C2922" w:rsidP="008C2922">
                      <w:pPr>
                        <w:rPr>
                          <w:rFonts w:hint="eastAsia"/>
                        </w:rPr>
                      </w:pPr>
                      <w:r w:rsidRPr="008C2922">
                        <w:rPr>
                          <w:rFonts w:hint="eastAsia"/>
                        </w:rPr>
                        <w:t>2.了解数字音乐电路的一般原理。</w:t>
                      </w:r>
                    </w:p>
                  </w:txbxContent>
                </v:textbox>
              </v:shape>
            </w:pict>
          </mc:Fallback>
        </mc:AlternateContent>
      </w:r>
      <w:r w:rsidR="003A6FF7">
        <w:rPr>
          <w:rFonts w:ascii="华文宋体" w:eastAsia="华文宋体" w:hAnsi="华文宋体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411F870" wp14:editId="1AE5BDB4">
                <wp:simplePos x="0" y="0"/>
                <wp:positionH relativeFrom="column">
                  <wp:posOffset>-572632</wp:posOffset>
                </wp:positionH>
                <wp:positionV relativeFrom="paragraph">
                  <wp:posOffset>376322</wp:posOffset>
                </wp:positionV>
                <wp:extent cx="1928388" cy="506994"/>
                <wp:effectExtent l="0" t="0" r="0" b="7620"/>
                <wp:wrapNone/>
                <wp:docPr id="55468733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8388" cy="5069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5972D8" w14:textId="77777777" w:rsidR="003A6FF7" w:rsidRDefault="003A6FF7">
                            <w:pPr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</w:pPr>
                            <w:proofErr w:type="gramStart"/>
                            <w:r w:rsidRPr="003A6FF7"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  <w:t>一</w:t>
                            </w:r>
                            <w:proofErr w:type="gramEnd"/>
                            <w:r w:rsidRPr="003A6FF7"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  <w:t>．实验目的：</w:t>
                            </w:r>
                          </w:p>
                          <w:p w14:paraId="28467240" w14:textId="77777777" w:rsidR="00642E50" w:rsidRPr="003A6FF7" w:rsidRDefault="00642E50">
                            <w:pPr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11F870" id="文本框 4" o:spid="_x0000_s1038" type="#_x0000_t202" style="position:absolute;margin-left:-45.1pt;margin-top:29.65pt;width:151.85pt;height:39.9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" filled="f" stroked="f" strokeweight=".5pt">
                <v:textbox>
                  <w:txbxContent>
                    <w:p w14:paraId="1F5972D8" w14:textId="77777777" w:rsidR="003A6FF7" w:rsidRDefault="003A6FF7">
                      <w:pPr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</w:pPr>
                      <w:proofErr w:type="gramStart"/>
                      <w:r w:rsidRPr="003A6FF7"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  <w:t>一</w:t>
                      </w:r>
                      <w:proofErr w:type="gramEnd"/>
                      <w:r w:rsidRPr="003A6FF7"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  <w:t>．实验目的：</w:t>
                      </w:r>
                    </w:p>
                    <w:p w14:paraId="28467240" w14:textId="77777777" w:rsidR="00642E50" w:rsidRPr="003A6FF7" w:rsidRDefault="00642E50">
                      <w:pPr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364C104" w14:textId="52F92044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0B4D9CBC" w14:textId="2B51CD1B" w:rsidR="003A6FF7" w:rsidRPr="00EC04A9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3B828973" w14:textId="77777777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19DFE09D" w14:textId="77777777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3CB8A6BA" w14:textId="77777777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12E0F02F" w14:textId="77777777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tbl>
      <w:tblPr>
        <w:tblpPr w:leftFromText="180" w:rightFromText="180" w:vertAnchor="text" w:horzAnchor="margin" w:tblpY="372"/>
        <w:tblW w:w="85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72"/>
        <w:gridCol w:w="2835"/>
        <w:gridCol w:w="2754"/>
      </w:tblGrid>
      <w:tr w:rsidR="00415ABB" w:rsidRPr="00415ABB" w14:paraId="06E1CE09" w14:textId="77777777" w:rsidTr="00415ABB">
        <w:trPr>
          <w:trHeight w:hRule="exact" w:val="567"/>
        </w:trPr>
        <w:tc>
          <w:tcPr>
            <w:tcW w:w="2972" w:type="dxa"/>
          </w:tcPr>
          <w:p w14:paraId="5A6B00E8" w14:textId="72F1B861" w:rsidR="00415ABB" w:rsidRPr="00415ABB" w:rsidRDefault="00415ABB" w:rsidP="00415ABB">
            <w:pPr>
              <w:spacing w:line="240" w:lineRule="auto"/>
              <w:jc w:val="center"/>
              <w:rPr>
                <w:rFonts w:ascii="华文宋体" w:eastAsia="华文宋体" w:hAnsi="华文宋体" w:hint="eastAsia"/>
                <w:sz w:val="28"/>
                <w:szCs w:val="28"/>
              </w:rPr>
            </w:pPr>
            <w:r w:rsidRPr="00415ABB">
              <w:rPr>
                <w:rFonts w:ascii="华文宋体" w:eastAsia="华文宋体" w:hAnsi="华文宋体" w:hint="eastAsia"/>
                <w:sz w:val="28"/>
                <w:szCs w:val="28"/>
              </w:rPr>
              <w:lastRenderedPageBreak/>
              <w:t>实验仪器</w:t>
            </w:r>
          </w:p>
        </w:tc>
        <w:tc>
          <w:tcPr>
            <w:tcW w:w="2835" w:type="dxa"/>
          </w:tcPr>
          <w:p w14:paraId="560EA935" w14:textId="5E51490D" w:rsidR="00415ABB" w:rsidRPr="00415ABB" w:rsidRDefault="00415ABB" w:rsidP="00415ABB">
            <w:pPr>
              <w:spacing w:line="240" w:lineRule="auto"/>
              <w:jc w:val="center"/>
              <w:rPr>
                <w:rFonts w:ascii="华文宋体" w:eastAsia="华文宋体" w:hAnsi="华文宋体" w:hint="eastAsia"/>
                <w:sz w:val="28"/>
                <w:szCs w:val="28"/>
              </w:rPr>
            </w:pPr>
            <w:r w:rsidRPr="00415ABB">
              <w:rPr>
                <w:rFonts w:ascii="华文宋体" w:eastAsia="华文宋体" w:hAnsi="华文宋体" w:hint="eastAsia"/>
                <w:sz w:val="28"/>
                <w:szCs w:val="28"/>
              </w:rPr>
              <w:t>型号</w:t>
            </w:r>
          </w:p>
        </w:tc>
        <w:tc>
          <w:tcPr>
            <w:tcW w:w="2754" w:type="dxa"/>
          </w:tcPr>
          <w:p w14:paraId="0B7E49CC" w14:textId="44C52A7D" w:rsidR="00415ABB" w:rsidRPr="00415ABB" w:rsidRDefault="00415ABB" w:rsidP="00415ABB">
            <w:pPr>
              <w:spacing w:line="240" w:lineRule="auto"/>
              <w:jc w:val="center"/>
              <w:rPr>
                <w:rFonts w:ascii="华文宋体" w:eastAsia="华文宋体" w:hAnsi="华文宋体" w:hint="eastAsia"/>
                <w:sz w:val="28"/>
                <w:szCs w:val="28"/>
              </w:rPr>
            </w:pPr>
            <w:r w:rsidRPr="00415ABB">
              <w:rPr>
                <w:rFonts w:ascii="华文宋体" w:eastAsia="华文宋体" w:hAnsi="华文宋体" w:hint="eastAsia"/>
                <w:sz w:val="28"/>
                <w:szCs w:val="28"/>
              </w:rPr>
              <w:t>备注</w:t>
            </w:r>
          </w:p>
        </w:tc>
      </w:tr>
      <w:tr w:rsidR="00415ABB" w:rsidRPr="0007613C" w14:paraId="75D3C021" w14:textId="77777777" w:rsidTr="00415ABB">
        <w:trPr>
          <w:trHeight w:hRule="exact" w:val="567"/>
        </w:trPr>
        <w:tc>
          <w:tcPr>
            <w:tcW w:w="2972" w:type="dxa"/>
          </w:tcPr>
          <w:p w14:paraId="1FA9E838" w14:textId="4FB66146" w:rsidR="00415ABB" w:rsidRPr="0037681D" w:rsidRDefault="0037681D" w:rsidP="00415ABB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 w:rsidRPr="0037681D">
              <w:rPr>
                <w:rFonts w:ascii="华文宋体" w:eastAsia="华文宋体" w:hAnsi="华文宋体" w:hint="eastAsia"/>
                <w:sz w:val="15"/>
                <w:szCs w:val="15"/>
              </w:rPr>
              <w:t>直流稳压电源</w:t>
            </w:r>
          </w:p>
        </w:tc>
        <w:tc>
          <w:tcPr>
            <w:tcW w:w="2835" w:type="dxa"/>
          </w:tcPr>
          <w:p w14:paraId="543E619E" w14:textId="32FFEE17" w:rsidR="00415ABB" w:rsidRPr="0007613C" w:rsidRDefault="0037681D" w:rsidP="00415ABB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SS3323</w:t>
            </w:r>
          </w:p>
        </w:tc>
        <w:tc>
          <w:tcPr>
            <w:tcW w:w="2754" w:type="dxa"/>
          </w:tcPr>
          <w:p w14:paraId="7833C9DB" w14:textId="1A8718D8" w:rsidR="00415ABB" w:rsidRPr="0007613C" w:rsidRDefault="0037681D" w:rsidP="00415ABB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 w:rsidRPr="0037681D">
              <w:rPr>
                <w:rFonts w:ascii="华文宋体" w:eastAsia="华文宋体" w:hAnsi="华文宋体" w:hint="eastAsia"/>
                <w:sz w:val="15"/>
                <w:szCs w:val="15"/>
              </w:rPr>
              <w:t>提供直流电压</w:t>
            </w:r>
          </w:p>
        </w:tc>
      </w:tr>
      <w:tr w:rsidR="000F5250" w:rsidRPr="0007613C" w14:paraId="2F63C18E" w14:textId="77777777" w:rsidTr="00415ABB">
        <w:trPr>
          <w:trHeight w:hRule="exact" w:val="567"/>
        </w:trPr>
        <w:tc>
          <w:tcPr>
            <w:tcW w:w="2972" w:type="dxa"/>
          </w:tcPr>
          <w:p w14:paraId="577EAFA4" w14:textId="03177964" w:rsidR="000F5250" w:rsidRPr="0037681D" w:rsidRDefault="000F5250" w:rsidP="000F5250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 w:rsidRPr="0037681D">
              <w:rPr>
                <w:rFonts w:ascii="华文宋体" w:eastAsia="华文宋体" w:hAnsi="华文宋体" w:hint="eastAsia"/>
                <w:sz w:val="15"/>
                <w:szCs w:val="15"/>
              </w:rPr>
              <w:t>电路实验箱</w:t>
            </w:r>
          </w:p>
        </w:tc>
        <w:tc>
          <w:tcPr>
            <w:tcW w:w="2835" w:type="dxa"/>
          </w:tcPr>
          <w:p w14:paraId="322517F2" w14:textId="2081EE96" w:rsidR="000F5250" w:rsidRPr="0007613C" w:rsidRDefault="000F5250" w:rsidP="000F5250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TFG6080</w:t>
            </w:r>
          </w:p>
        </w:tc>
        <w:tc>
          <w:tcPr>
            <w:tcW w:w="2754" w:type="dxa"/>
          </w:tcPr>
          <w:p w14:paraId="541471EF" w14:textId="6E80D815" w:rsidR="000F5250" w:rsidRPr="0007613C" w:rsidRDefault="000F5250" w:rsidP="000F5250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提供开关、指示灯、电位器等器件</w:t>
            </w:r>
          </w:p>
        </w:tc>
      </w:tr>
      <w:tr w:rsidR="000F5250" w:rsidRPr="0007613C" w14:paraId="14D1B333" w14:textId="77777777" w:rsidTr="00415ABB">
        <w:trPr>
          <w:trHeight w:hRule="exact" w:val="567"/>
        </w:trPr>
        <w:tc>
          <w:tcPr>
            <w:tcW w:w="2972" w:type="dxa"/>
          </w:tcPr>
          <w:p w14:paraId="2105355C" w14:textId="59266D3D" w:rsidR="000F5250" w:rsidRPr="0037681D" w:rsidRDefault="008C2922" w:rsidP="000F5250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信号发生器</w:t>
            </w:r>
          </w:p>
        </w:tc>
        <w:tc>
          <w:tcPr>
            <w:tcW w:w="2835" w:type="dxa"/>
          </w:tcPr>
          <w:p w14:paraId="5FDCDCEB" w14:textId="774418A5" w:rsidR="000F5250" w:rsidRPr="0007613C" w:rsidRDefault="000F5250" w:rsidP="000F5250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  <w:tc>
          <w:tcPr>
            <w:tcW w:w="2754" w:type="dxa"/>
          </w:tcPr>
          <w:p w14:paraId="3713FCB0" w14:textId="7A633B4A" w:rsidR="000F5250" w:rsidRPr="0007613C" w:rsidRDefault="000F5250" w:rsidP="000F5250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</w:tr>
      <w:tr w:rsidR="000F5250" w:rsidRPr="0007613C" w14:paraId="5EB933A6" w14:textId="77777777" w:rsidTr="00415ABB">
        <w:trPr>
          <w:trHeight w:hRule="exact" w:val="567"/>
        </w:trPr>
        <w:tc>
          <w:tcPr>
            <w:tcW w:w="2972" w:type="dxa"/>
          </w:tcPr>
          <w:p w14:paraId="4BD4550A" w14:textId="1A3F7D39" w:rsidR="000F5250" w:rsidRPr="0007613C" w:rsidRDefault="008C2922" w:rsidP="000F5250">
            <w:pPr>
              <w:tabs>
                <w:tab w:val="left" w:pos="1989"/>
              </w:tabs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示波器</w:t>
            </w:r>
          </w:p>
        </w:tc>
        <w:tc>
          <w:tcPr>
            <w:tcW w:w="2835" w:type="dxa"/>
          </w:tcPr>
          <w:p w14:paraId="2BCF2C3D" w14:textId="6A5E17CF" w:rsidR="000F5250" w:rsidRPr="0007613C" w:rsidRDefault="000F5250" w:rsidP="000F5250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  <w:tc>
          <w:tcPr>
            <w:tcW w:w="2754" w:type="dxa"/>
          </w:tcPr>
          <w:p w14:paraId="45E0DE33" w14:textId="4B4189F4" w:rsidR="000F5250" w:rsidRPr="0007613C" w:rsidRDefault="000F5250" w:rsidP="000F5250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</w:tr>
      <w:tr w:rsidR="000F5250" w:rsidRPr="0007613C" w14:paraId="460887B8" w14:textId="77777777" w:rsidTr="00415ABB">
        <w:trPr>
          <w:trHeight w:hRule="exact" w:val="567"/>
        </w:trPr>
        <w:tc>
          <w:tcPr>
            <w:tcW w:w="2972" w:type="dxa"/>
            <w:tcBorders>
              <w:bottom w:val="single" w:sz="4" w:space="0" w:color="auto"/>
            </w:tcBorders>
          </w:tcPr>
          <w:p w14:paraId="01FF6171" w14:textId="2EE991E7" w:rsidR="000F5250" w:rsidRPr="0037681D" w:rsidRDefault="000F5250" w:rsidP="000F5250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3D49E260" w14:textId="3C8683F3" w:rsidR="000F5250" w:rsidRPr="0007613C" w:rsidRDefault="000F5250" w:rsidP="000F5250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  <w:tc>
          <w:tcPr>
            <w:tcW w:w="2754" w:type="dxa"/>
            <w:tcBorders>
              <w:bottom w:val="single" w:sz="4" w:space="0" w:color="auto"/>
            </w:tcBorders>
          </w:tcPr>
          <w:p w14:paraId="567E4ACD" w14:textId="1113F603" w:rsidR="000F5250" w:rsidRPr="0007613C" w:rsidRDefault="000F5250" w:rsidP="000F5250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</w:tr>
    </w:tbl>
    <w:tbl>
      <w:tblPr>
        <w:tblpPr w:leftFromText="180" w:rightFromText="180" w:vertAnchor="text" w:horzAnchor="margin" w:tblpY="3959"/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18"/>
        <w:gridCol w:w="2784"/>
        <w:gridCol w:w="2704"/>
      </w:tblGrid>
      <w:tr w:rsidR="0007613C" w:rsidRPr="00415ABB" w14:paraId="1AC158A8" w14:textId="77777777" w:rsidTr="00C1550D">
        <w:trPr>
          <w:trHeight w:hRule="exact" w:val="534"/>
        </w:trPr>
        <w:tc>
          <w:tcPr>
            <w:tcW w:w="2918" w:type="dxa"/>
          </w:tcPr>
          <w:p w14:paraId="504B713D" w14:textId="4736A1D3" w:rsidR="0007613C" w:rsidRPr="00415ABB" w:rsidRDefault="00415ABB" w:rsidP="00415ABB">
            <w:pPr>
              <w:jc w:val="center"/>
              <w:rPr>
                <w:rFonts w:ascii="华文宋体" w:eastAsia="华文宋体" w:hAnsi="华文宋体" w:hint="eastAsia"/>
                <w:sz w:val="28"/>
                <w:szCs w:val="28"/>
              </w:rPr>
            </w:pPr>
            <w:r w:rsidRPr="00415ABB">
              <w:rPr>
                <w:rFonts w:ascii="华文宋体" w:eastAsia="华文宋体" w:hAnsi="华文宋体" w:hint="eastAsia"/>
                <w:sz w:val="28"/>
                <w:szCs w:val="28"/>
              </w:rPr>
              <w:t>电子元器件</w:t>
            </w:r>
          </w:p>
        </w:tc>
        <w:tc>
          <w:tcPr>
            <w:tcW w:w="2784" w:type="dxa"/>
          </w:tcPr>
          <w:p w14:paraId="7944115D" w14:textId="78FFC3DD" w:rsidR="0007613C" w:rsidRPr="00415ABB" w:rsidRDefault="00415ABB" w:rsidP="00415ABB">
            <w:pPr>
              <w:jc w:val="center"/>
              <w:rPr>
                <w:rFonts w:ascii="华文宋体" w:eastAsia="华文宋体" w:hAnsi="华文宋体" w:hint="eastAsia"/>
                <w:sz w:val="28"/>
                <w:szCs w:val="28"/>
              </w:rPr>
            </w:pPr>
            <w:r w:rsidRPr="00415ABB">
              <w:rPr>
                <w:rFonts w:ascii="华文宋体" w:eastAsia="华文宋体" w:hAnsi="华文宋体" w:hint="eastAsia"/>
                <w:sz w:val="28"/>
                <w:szCs w:val="28"/>
              </w:rPr>
              <w:t>规格</w:t>
            </w:r>
          </w:p>
        </w:tc>
        <w:tc>
          <w:tcPr>
            <w:tcW w:w="2704" w:type="dxa"/>
          </w:tcPr>
          <w:p w14:paraId="435B25AE" w14:textId="1ADAC2B0" w:rsidR="0007613C" w:rsidRPr="00415ABB" w:rsidRDefault="00415ABB" w:rsidP="00415ABB">
            <w:pPr>
              <w:jc w:val="center"/>
              <w:rPr>
                <w:rFonts w:ascii="华文宋体" w:eastAsia="华文宋体" w:hAnsi="华文宋体" w:hint="eastAsia"/>
                <w:sz w:val="28"/>
                <w:szCs w:val="28"/>
              </w:rPr>
            </w:pPr>
            <w:r w:rsidRPr="00415ABB">
              <w:rPr>
                <w:rFonts w:ascii="华文宋体" w:eastAsia="华文宋体" w:hAnsi="华文宋体" w:hint="eastAsia"/>
                <w:sz w:val="28"/>
                <w:szCs w:val="28"/>
              </w:rPr>
              <w:t>数量</w:t>
            </w:r>
          </w:p>
        </w:tc>
      </w:tr>
      <w:tr w:rsidR="0007613C" w:rsidRPr="0007613C" w14:paraId="67ECBFBE" w14:textId="77777777" w:rsidTr="00C1550D">
        <w:trPr>
          <w:trHeight w:hRule="exact" w:val="534"/>
        </w:trPr>
        <w:tc>
          <w:tcPr>
            <w:tcW w:w="2918" w:type="dxa"/>
          </w:tcPr>
          <w:p w14:paraId="0672F3B6" w14:textId="06E99023" w:rsidR="0007613C" w:rsidRPr="0007613C" w:rsidRDefault="00F26929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74</w:t>
            </w:r>
            <w:r w:rsidR="00A85535">
              <w:rPr>
                <w:rFonts w:ascii="华文宋体" w:eastAsia="华文宋体" w:hAnsi="华文宋体" w:hint="eastAsia"/>
                <w:sz w:val="15"/>
                <w:szCs w:val="15"/>
              </w:rPr>
              <w:t>LS</w:t>
            </w:r>
            <w:r>
              <w:rPr>
                <w:rFonts w:ascii="华文宋体" w:eastAsia="华文宋体" w:hAnsi="华文宋体" w:hint="eastAsia"/>
                <w:sz w:val="15"/>
                <w:szCs w:val="15"/>
              </w:rPr>
              <w:t>00</w:t>
            </w:r>
          </w:p>
        </w:tc>
        <w:tc>
          <w:tcPr>
            <w:tcW w:w="2784" w:type="dxa"/>
          </w:tcPr>
          <w:p w14:paraId="02FC35F5" w14:textId="75FB09D1" w:rsidR="0007613C" w:rsidRPr="0007613C" w:rsidRDefault="0007613C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  <w:tc>
          <w:tcPr>
            <w:tcW w:w="2704" w:type="dxa"/>
          </w:tcPr>
          <w:p w14:paraId="20AEAB42" w14:textId="4F6A4264" w:rsidR="0007613C" w:rsidRPr="0007613C" w:rsidRDefault="00C1550D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1</w:t>
            </w:r>
          </w:p>
        </w:tc>
      </w:tr>
      <w:tr w:rsidR="0007613C" w:rsidRPr="0007613C" w14:paraId="48EA7AE7" w14:textId="77777777" w:rsidTr="00C1550D">
        <w:trPr>
          <w:trHeight w:hRule="exact" w:val="534"/>
        </w:trPr>
        <w:tc>
          <w:tcPr>
            <w:tcW w:w="2918" w:type="dxa"/>
          </w:tcPr>
          <w:p w14:paraId="0084D8C9" w14:textId="5F8AAA06" w:rsidR="0007613C" w:rsidRPr="0007613C" w:rsidRDefault="00F26929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导线</w:t>
            </w:r>
          </w:p>
        </w:tc>
        <w:tc>
          <w:tcPr>
            <w:tcW w:w="2784" w:type="dxa"/>
          </w:tcPr>
          <w:p w14:paraId="037D34B2" w14:textId="29B1D340" w:rsidR="0007613C" w:rsidRPr="0007613C" w:rsidRDefault="0007613C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  <w:tc>
          <w:tcPr>
            <w:tcW w:w="2704" w:type="dxa"/>
          </w:tcPr>
          <w:p w14:paraId="755B4171" w14:textId="7EB865FD" w:rsidR="0007613C" w:rsidRPr="0007613C" w:rsidRDefault="00F26929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若干</w:t>
            </w:r>
          </w:p>
        </w:tc>
      </w:tr>
      <w:tr w:rsidR="0007613C" w:rsidRPr="0007613C" w14:paraId="210A0072" w14:textId="77777777" w:rsidTr="00C1550D">
        <w:trPr>
          <w:trHeight w:hRule="exact" w:val="534"/>
        </w:trPr>
        <w:tc>
          <w:tcPr>
            <w:tcW w:w="2918" w:type="dxa"/>
          </w:tcPr>
          <w:p w14:paraId="6679CB41" w14:textId="2F8AAE74" w:rsidR="0007613C" w:rsidRPr="0007613C" w:rsidRDefault="000F5250" w:rsidP="00C1550D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 w:rsidRPr="000F5250">
              <w:rPr>
                <w:rFonts w:ascii="华文宋体" w:eastAsia="华文宋体" w:hAnsi="华文宋体"/>
                <w:sz w:val="15"/>
                <w:szCs w:val="15"/>
              </w:rPr>
              <w:t>7</w:t>
            </w:r>
            <w:r w:rsidR="008C2922">
              <w:rPr>
                <w:rFonts w:ascii="华文宋体" w:eastAsia="华文宋体" w:hAnsi="华文宋体" w:hint="eastAsia"/>
                <w:sz w:val="15"/>
                <w:szCs w:val="15"/>
              </w:rPr>
              <w:t>4393</w:t>
            </w:r>
          </w:p>
        </w:tc>
        <w:tc>
          <w:tcPr>
            <w:tcW w:w="2784" w:type="dxa"/>
          </w:tcPr>
          <w:p w14:paraId="6977668F" w14:textId="3A2FF609" w:rsidR="0007613C" w:rsidRPr="0007613C" w:rsidRDefault="0007613C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  <w:tc>
          <w:tcPr>
            <w:tcW w:w="2704" w:type="dxa"/>
          </w:tcPr>
          <w:p w14:paraId="24A67602" w14:textId="528F8424" w:rsidR="0007613C" w:rsidRPr="0007613C" w:rsidRDefault="000F5250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1</w:t>
            </w:r>
          </w:p>
        </w:tc>
      </w:tr>
      <w:tr w:rsidR="0007613C" w:rsidRPr="0007613C" w14:paraId="276A1AC9" w14:textId="77777777" w:rsidTr="00C1550D">
        <w:trPr>
          <w:trHeight w:hRule="exact" w:val="534"/>
        </w:trPr>
        <w:tc>
          <w:tcPr>
            <w:tcW w:w="2918" w:type="dxa"/>
          </w:tcPr>
          <w:p w14:paraId="17BFE777" w14:textId="6641FCD5" w:rsidR="0007613C" w:rsidRPr="0007613C" w:rsidRDefault="00A85535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7420</w:t>
            </w:r>
          </w:p>
        </w:tc>
        <w:tc>
          <w:tcPr>
            <w:tcW w:w="2784" w:type="dxa"/>
          </w:tcPr>
          <w:p w14:paraId="381F6FBC" w14:textId="20208FB1" w:rsidR="0007613C" w:rsidRPr="0007613C" w:rsidRDefault="0007613C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  <w:tc>
          <w:tcPr>
            <w:tcW w:w="2704" w:type="dxa"/>
          </w:tcPr>
          <w:p w14:paraId="290E5F48" w14:textId="15EC997D" w:rsidR="0007613C" w:rsidRPr="0007613C" w:rsidRDefault="00A85535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1</w:t>
            </w:r>
          </w:p>
        </w:tc>
      </w:tr>
      <w:tr w:rsidR="0007613C" w:rsidRPr="0007613C" w14:paraId="12A59CBD" w14:textId="77777777" w:rsidTr="00C1550D">
        <w:trPr>
          <w:trHeight w:hRule="exact" w:val="534"/>
        </w:trPr>
        <w:tc>
          <w:tcPr>
            <w:tcW w:w="2918" w:type="dxa"/>
          </w:tcPr>
          <w:p w14:paraId="2C924B64" w14:textId="6C2651DE" w:rsidR="0007613C" w:rsidRPr="0007613C" w:rsidRDefault="008C2922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7474</w:t>
            </w:r>
          </w:p>
        </w:tc>
        <w:tc>
          <w:tcPr>
            <w:tcW w:w="2784" w:type="dxa"/>
          </w:tcPr>
          <w:p w14:paraId="036301EA" w14:textId="57A9388A" w:rsidR="0007613C" w:rsidRPr="0007613C" w:rsidRDefault="0007613C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  <w:tc>
          <w:tcPr>
            <w:tcW w:w="2704" w:type="dxa"/>
          </w:tcPr>
          <w:p w14:paraId="084D2589" w14:textId="3412AB5B" w:rsidR="0007613C" w:rsidRPr="0007613C" w:rsidRDefault="00A85535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1</w:t>
            </w:r>
          </w:p>
        </w:tc>
      </w:tr>
    </w:tbl>
    <w:p w14:paraId="24F88FBA" w14:textId="13726BEA" w:rsidR="0093257C" w:rsidRDefault="008C2922" w:rsidP="003A6FF7">
      <w:pPr>
        <w:rPr>
          <w:rFonts w:ascii="华文宋体" w:eastAsia="华文宋体" w:hAnsi="华文宋体" w:hint="eastAsia"/>
          <w:sz w:val="32"/>
          <w:szCs w:val="32"/>
        </w:rPr>
      </w:pPr>
      <w:r>
        <w:rPr>
          <w:rFonts w:ascii="华文宋体" w:eastAsia="华文宋体" w:hAnsi="华文宋体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FB98D15" wp14:editId="268610CA">
                <wp:simplePos x="0" y="0"/>
                <wp:positionH relativeFrom="column">
                  <wp:posOffset>-570889</wp:posOffset>
                </wp:positionH>
                <wp:positionV relativeFrom="paragraph">
                  <wp:posOffset>5452171</wp:posOffset>
                </wp:positionV>
                <wp:extent cx="6449699" cy="782374"/>
                <wp:effectExtent l="0" t="0" r="8255" b="0"/>
                <wp:wrapNone/>
                <wp:docPr id="1197054532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6449699" cy="7823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E0C4BB" w14:textId="77777777" w:rsidR="008C2922" w:rsidRDefault="008C2922" w:rsidP="008C2922">
                            <w:pPr>
                              <w:spacing w:after="0" w:line="240" w:lineRule="exact"/>
                              <w:rPr>
                                <w:sz w:val="16"/>
                                <w:szCs w:val="16"/>
                              </w:rPr>
                            </w:pPr>
                            <w:r w:rsidRPr="008C292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物体之所以能发出声音，是因为物体在振动；之所以各个物体发出的声音不同，是因为振动频率不同。同样，每个人的声音都不同，是因为每个人声带振动频率不一样。音乐中</w:t>
                            </w:r>
                            <w:proofErr w:type="gramStart"/>
                            <w:r w:rsidRPr="008C292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的各音是</w:t>
                            </w:r>
                            <w:proofErr w:type="gramEnd"/>
                            <w:r w:rsidRPr="008C292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人们在声学的自然规律作用下，从</w:t>
                            </w:r>
                            <w:proofErr w:type="gramStart"/>
                            <w:r w:rsidRPr="008C292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无数个音中筛选</w:t>
                            </w:r>
                            <w:proofErr w:type="gramEnd"/>
                            <w:r w:rsidRPr="008C292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出来的。平时我们所说的CDEFGAB就是音名，每个音名有它固有的频率，而do、re、mi、fa、so、la、xi是唱名，唱名的频率则可以随调而变。</w:t>
                            </w:r>
                          </w:p>
                          <w:p w14:paraId="53222D23" w14:textId="7D758713" w:rsidR="008C2922" w:rsidRDefault="008C2922" w:rsidP="008C2922">
                            <w:pPr>
                              <w:spacing w:after="0" w:line="240" w:lineRule="exact"/>
                              <w:rPr>
                                <w:sz w:val="16"/>
                                <w:szCs w:val="16"/>
                              </w:rPr>
                            </w:pPr>
                            <w:r w:rsidRPr="008C292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目前，国际上采用a´=440Hz作为国际标准音高。按照十二平均音律的12音之间的频率成等比级数关系，在每八个度内12个音之间的等比系数为21/12。两个八度之间的同一音名的频率为整数</w:t>
                            </w:r>
                            <w:proofErr w:type="gramStart"/>
                            <w:r w:rsidRPr="008C292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倍</w:t>
                            </w:r>
                            <w:proofErr w:type="gramEnd"/>
                            <w:r w:rsidRPr="008C292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关系。小字一组和小字二组的各音标准频率如表所示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013C0424" w14:textId="2D628456" w:rsidR="008C2922" w:rsidRPr="008C2922" w:rsidRDefault="008C2922" w:rsidP="008C2922">
                            <w:pPr>
                              <w:spacing w:after="0" w:line="240" w:lineRule="exact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 w:rsidRPr="008C292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实际的音乐电子电路是很复杂的，需要考虑很多因素，比如音色、音强等，本次实验主要是根据数字分频原理，利用计数器构成一个简单的单音的七音阶电路。具体电路工作原理：利用双四位二进制计数器</w:t>
                            </w:r>
                            <w:r w:rsidRPr="008C2922">
                              <w:rPr>
                                <w:sz w:val="16"/>
                                <w:szCs w:val="16"/>
                              </w:rPr>
                              <w:t>74393</w:t>
                            </w:r>
                            <w:r w:rsidRPr="008C292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对一个</w:t>
                            </w:r>
                            <w:r w:rsidRPr="008C2922">
                              <w:rPr>
                                <w:sz w:val="16"/>
                                <w:szCs w:val="16"/>
                              </w:rPr>
                              <w:t>47520Hz</w:t>
                            </w:r>
                            <w:r w:rsidRPr="008C292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的基准频率计数分频，通过组合逻辑电路获得异步清零信号，当计数器计数到某一数值时，清零信号有效，对计数器</w:t>
                            </w:r>
                            <w:r w:rsidRPr="008C2922">
                              <w:rPr>
                                <w:sz w:val="16"/>
                                <w:szCs w:val="16"/>
                              </w:rPr>
                              <w:t>74393</w:t>
                            </w:r>
                            <w:r w:rsidRPr="008C292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清零使之重新开始计数，从而实现对</w:t>
                            </w:r>
                            <w:r w:rsidRPr="008C2922">
                              <w:rPr>
                                <w:sz w:val="16"/>
                                <w:szCs w:val="16"/>
                              </w:rPr>
                              <w:t>47520Hz</w:t>
                            </w:r>
                            <w:r w:rsidRPr="008C292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的信号分频，得到想要的频率（即一个音阶）。要想获得七个音阶，必须有七个不同的组合逻辑电路来得到七个清零信号，从而实现七音阶电路。</w:t>
                            </w:r>
                          </w:p>
                          <w:p w14:paraId="4599788F" w14:textId="263832E4" w:rsidR="008C2922" w:rsidRDefault="008C2922" w:rsidP="008C2922">
                            <w:pPr>
                              <w:spacing w:after="0" w:line="240" w:lineRule="exact"/>
                              <w:rPr>
                                <w:sz w:val="16"/>
                                <w:szCs w:val="16"/>
                              </w:rPr>
                            </w:pPr>
                            <w:r w:rsidRPr="008C292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74393包含两路四位二进制计数器，时钟信号分别为CP1和CP2，R1和R2分别是两路的清零端，高电平有效，输出端QD为高位，QA为低位。将两路级联可以实现八位二进制计数。</w:t>
                            </w:r>
                          </w:p>
                          <w:p w14:paraId="3FCB6B19" w14:textId="0009C5A2" w:rsidR="008C2922" w:rsidRPr="008C2922" w:rsidRDefault="008C2922" w:rsidP="008C2922">
                            <w:pPr>
                              <w:spacing w:after="0" w:line="240" w:lineRule="exact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 w:rsidRPr="008C292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以</w:t>
                            </w:r>
                            <w:r w:rsidRPr="008C2922">
                              <w:rPr>
                                <w:sz w:val="16"/>
                                <w:szCs w:val="16"/>
                              </w:rPr>
                              <w:t>c</w:t>
                            </w:r>
                            <w:r w:rsidRPr="008C292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´（</w:t>
                            </w:r>
                            <w:r w:rsidRPr="008C2922"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  <w:r w:rsidRPr="008C292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）为例，要获得</w:t>
                            </w:r>
                            <w:r w:rsidRPr="008C2922">
                              <w:rPr>
                                <w:sz w:val="16"/>
                                <w:szCs w:val="16"/>
                              </w:rPr>
                              <w:t>262Hz</w:t>
                            </w:r>
                            <w:r w:rsidRPr="008C292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的脉冲，计数器的状态应该这样来获得：</w:t>
                            </w:r>
                            <w:r w:rsidRPr="008C2922">
                              <w:rPr>
                                <w:sz w:val="16"/>
                                <w:szCs w:val="16"/>
                              </w:rPr>
                              <w:t>47520/262≈181,181/2≈90</w:t>
                            </w:r>
                            <w:r w:rsidRPr="008C292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，十进制数</w:t>
                            </w:r>
                            <w:r w:rsidRPr="008C2922">
                              <w:rPr>
                                <w:sz w:val="16"/>
                                <w:szCs w:val="16"/>
                              </w:rPr>
                              <w:t>90</w:t>
                            </w:r>
                            <w:r w:rsidRPr="008C292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变为八位二进制数为</w:t>
                            </w:r>
                            <w:r w:rsidRPr="008C2922">
                              <w:rPr>
                                <w:sz w:val="16"/>
                                <w:szCs w:val="16"/>
                              </w:rPr>
                              <w:t>01011010</w:t>
                            </w:r>
                            <w:r w:rsidRPr="008C292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，即当</w:t>
                            </w:r>
                            <w:r w:rsidRPr="008C2922">
                              <w:rPr>
                                <w:sz w:val="16"/>
                                <w:szCs w:val="16"/>
                              </w:rPr>
                              <w:t>Q7Q5Q4Q2</w:t>
                            </w:r>
                            <w:r w:rsidRPr="008C292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同时为</w:t>
                            </w:r>
                            <w:r w:rsidRPr="008C2922"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  <w:r w:rsidRPr="008C292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时，可产生</w:t>
                            </w:r>
                            <w:r w:rsidRPr="008C2922">
                              <w:rPr>
                                <w:sz w:val="16"/>
                                <w:szCs w:val="16"/>
                              </w:rPr>
                              <w:t>262Hz</w:t>
                            </w:r>
                            <w:r w:rsidRPr="008C292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的脉冲。</w:t>
                            </w:r>
                            <w:r w:rsidRPr="008C2922">
                              <w:rPr>
                                <w:sz w:val="16"/>
                                <w:szCs w:val="16"/>
                              </w:rPr>
                              <w:t>(</w:t>
                            </w:r>
                            <w:r w:rsidRPr="008C292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考虑到我们的与非门最多是四输入与非</w:t>
                            </w:r>
                            <w:r w:rsidRPr="008C2922">
                              <w:rPr>
                                <w:sz w:val="16"/>
                                <w:szCs w:val="16"/>
                              </w:rPr>
                              <w:t>7420</w:t>
                            </w:r>
                            <w:r w:rsidRPr="008C292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，所以计算时尽量近似计算，保持输出最多为四个</w:t>
                            </w:r>
                            <w:r w:rsidRPr="008C2922"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  <w:r w:rsidRPr="008C292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）u 计数器（</w:t>
                            </w:r>
                            <w:r w:rsidRPr="008C2922">
                              <w:rPr>
                                <w:sz w:val="16"/>
                                <w:szCs w:val="16"/>
                              </w:rPr>
                              <w:t>N</w:t>
                            </w:r>
                            <w:r w:rsidRPr="008C292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位二分频器）输出的信号为脉冲信号，直接</w:t>
                            </w:r>
                            <w:proofErr w:type="gramStart"/>
                            <w:r w:rsidRPr="008C292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接</w:t>
                            </w:r>
                            <w:proofErr w:type="gramEnd"/>
                            <w:r w:rsidRPr="008C292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扬声器音质会非常差，所以需要增加一个等占空比的二分频器（</w:t>
                            </w:r>
                            <w:r w:rsidRPr="008C2922">
                              <w:rPr>
                                <w:sz w:val="16"/>
                                <w:szCs w:val="16"/>
                              </w:rPr>
                              <w:t>7474</w:t>
                            </w:r>
                            <w:r w:rsidRPr="008C292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），使输出信号变为等占空比的方波，提高声音的大小。u 二分频器后的与非门，</w:t>
                            </w:r>
                            <w:proofErr w:type="gramStart"/>
                            <w:r w:rsidRPr="008C292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起到扩流的</w:t>
                            </w:r>
                            <w:proofErr w:type="gramEnd"/>
                            <w:r w:rsidRPr="008C292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作用，它可以提高电路的驱动能力，带动扬声器。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B98D15" id="文本框 26" o:spid="_x0000_s1039" type="#_x0000_t202" style="position:absolute;margin-left:-44.95pt;margin-top:429.3pt;width:507.85pt;height:61.6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" stroked="f">
                <v:textbox style="mso-fit-shape-to-text:t">
                  <w:txbxContent>
                    <w:p w14:paraId="4AE0C4BB" w14:textId="77777777" w:rsidR="008C2922" w:rsidRDefault="008C2922" w:rsidP="008C2922">
                      <w:pPr>
                        <w:spacing w:after="0" w:line="240" w:lineRule="exact"/>
                        <w:rPr>
                          <w:sz w:val="16"/>
                          <w:szCs w:val="16"/>
                        </w:rPr>
                      </w:pPr>
                      <w:r w:rsidRPr="008C2922">
                        <w:rPr>
                          <w:rFonts w:hint="eastAsia"/>
                          <w:sz w:val="16"/>
                          <w:szCs w:val="16"/>
                        </w:rPr>
                        <w:t>物体之所以能发出声音，是因为物体在振动；之所以各个物体发出的声音不同，是因为振动频率不同。同样，每个人的声音都不同，是因为每个人声带振动频率不一样。音乐中</w:t>
                      </w:r>
                      <w:proofErr w:type="gramStart"/>
                      <w:r w:rsidRPr="008C2922">
                        <w:rPr>
                          <w:rFonts w:hint="eastAsia"/>
                          <w:sz w:val="16"/>
                          <w:szCs w:val="16"/>
                        </w:rPr>
                        <w:t>的各音是</w:t>
                      </w:r>
                      <w:proofErr w:type="gramEnd"/>
                      <w:r w:rsidRPr="008C2922">
                        <w:rPr>
                          <w:rFonts w:hint="eastAsia"/>
                          <w:sz w:val="16"/>
                          <w:szCs w:val="16"/>
                        </w:rPr>
                        <w:t>人们在声学的自然规律作用下，从</w:t>
                      </w:r>
                      <w:proofErr w:type="gramStart"/>
                      <w:r w:rsidRPr="008C2922">
                        <w:rPr>
                          <w:rFonts w:hint="eastAsia"/>
                          <w:sz w:val="16"/>
                          <w:szCs w:val="16"/>
                        </w:rPr>
                        <w:t>无数个音中筛选</w:t>
                      </w:r>
                      <w:proofErr w:type="gramEnd"/>
                      <w:r w:rsidRPr="008C2922">
                        <w:rPr>
                          <w:rFonts w:hint="eastAsia"/>
                          <w:sz w:val="16"/>
                          <w:szCs w:val="16"/>
                        </w:rPr>
                        <w:t>出来的。平时我们所说的CDEFGAB就是音名，每个音名有它固有的频率，而do、re、mi、fa、so、la、xi是唱名，唱名的频率则可以随调而变。</w:t>
                      </w:r>
                    </w:p>
                    <w:p w14:paraId="53222D23" w14:textId="7D758713" w:rsidR="008C2922" w:rsidRDefault="008C2922" w:rsidP="008C2922">
                      <w:pPr>
                        <w:spacing w:after="0" w:line="240" w:lineRule="exact"/>
                        <w:rPr>
                          <w:sz w:val="16"/>
                          <w:szCs w:val="16"/>
                        </w:rPr>
                      </w:pPr>
                      <w:r w:rsidRPr="008C2922">
                        <w:rPr>
                          <w:rFonts w:hint="eastAsia"/>
                          <w:sz w:val="16"/>
                          <w:szCs w:val="16"/>
                        </w:rPr>
                        <w:t>目前，国际上采用a´=440Hz作为国际标准音高。按照十二平均音律的12音之间的频率成等比级数关系，在每八个度内12个音之间的等比系数为21/12。两个八度之间的同一音名的频率为整数</w:t>
                      </w:r>
                      <w:proofErr w:type="gramStart"/>
                      <w:r w:rsidRPr="008C2922">
                        <w:rPr>
                          <w:rFonts w:hint="eastAsia"/>
                          <w:sz w:val="16"/>
                          <w:szCs w:val="16"/>
                        </w:rPr>
                        <w:t>倍</w:t>
                      </w:r>
                      <w:proofErr w:type="gramEnd"/>
                      <w:r w:rsidRPr="008C2922">
                        <w:rPr>
                          <w:rFonts w:hint="eastAsia"/>
                          <w:sz w:val="16"/>
                          <w:szCs w:val="16"/>
                        </w:rPr>
                        <w:t>关系。小字一组和小字二组的各音标准频率如表所示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.</w:t>
                      </w:r>
                    </w:p>
                    <w:p w14:paraId="013C0424" w14:textId="2D628456" w:rsidR="008C2922" w:rsidRPr="008C2922" w:rsidRDefault="008C2922" w:rsidP="008C2922">
                      <w:pPr>
                        <w:spacing w:after="0" w:line="240" w:lineRule="exact"/>
                        <w:rPr>
                          <w:rFonts w:hint="eastAsia"/>
                          <w:sz w:val="16"/>
                          <w:szCs w:val="16"/>
                        </w:rPr>
                      </w:pPr>
                      <w:r w:rsidRPr="008C2922">
                        <w:rPr>
                          <w:rFonts w:hint="eastAsia"/>
                          <w:sz w:val="16"/>
                          <w:szCs w:val="16"/>
                        </w:rPr>
                        <w:t>实际的音乐电子电路是很复杂的，需要考虑很多因素，比如音色、音强等，本次实验主要是根据数字分频原理，利用计数器构成一个简单的单音的七音阶电路。具体电路工作原理：利用双四位二进制计数器</w:t>
                      </w:r>
                      <w:r w:rsidRPr="008C2922">
                        <w:rPr>
                          <w:sz w:val="16"/>
                          <w:szCs w:val="16"/>
                        </w:rPr>
                        <w:t>74393</w:t>
                      </w:r>
                      <w:r w:rsidRPr="008C2922">
                        <w:rPr>
                          <w:rFonts w:hint="eastAsia"/>
                          <w:sz w:val="16"/>
                          <w:szCs w:val="16"/>
                        </w:rPr>
                        <w:t>对一个</w:t>
                      </w:r>
                      <w:r w:rsidRPr="008C2922">
                        <w:rPr>
                          <w:sz w:val="16"/>
                          <w:szCs w:val="16"/>
                        </w:rPr>
                        <w:t>47520Hz</w:t>
                      </w:r>
                      <w:r w:rsidRPr="008C2922">
                        <w:rPr>
                          <w:rFonts w:hint="eastAsia"/>
                          <w:sz w:val="16"/>
                          <w:szCs w:val="16"/>
                        </w:rPr>
                        <w:t>的基准频率计数分频，通过组合逻辑电路获得异步清零信号，当计数器计数到某一数值时，清零信号有效，对计数器</w:t>
                      </w:r>
                      <w:r w:rsidRPr="008C2922">
                        <w:rPr>
                          <w:sz w:val="16"/>
                          <w:szCs w:val="16"/>
                        </w:rPr>
                        <w:t>74393</w:t>
                      </w:r>
                      <w:r w:rsidRPr="008C2922">
                        <w:rPr>
                          <w:rFonts w:hint="eastAsia"/>
                          <w:sz w:val="16"/>
                          <w:szCs w:val="16"/>
                        </w:rPr>
                        <w:t>清零使之重新开始计数，从而实现对</w:t>
                      </w:r>
                      <w:r w:rsidRPr="008C2922">
                        <w:rPr>
                          <w:sz w:val="16"/>
                          <w:szCs w:val="16"/>
                        </w:rPr>
                        <w:t>47520Hz</w:t>
                      </w:r>
                      <w:r w:rsidRPr="008C2922">
                        <w:rPr>
                          <w:rFonts w:hint="eastAsia"/>
                          <w:sz w:val="16"/>
                          <w:szCs w:val="16"/>
                        </w:rPr>
                        <w:t>的信号分频，得到想要的频率（即一个音阶）。要想获得七个音阶，必须有七个不同的组合逻辑电路来得到七个清零信号，从而实现七音阶电路。</w:t>
                      </w:r>
                    </w:p>
                    <w:p w14:paraId="4599788F" w14:textId="263832E4" w:rsidR="008C2922" w:rsidRDefault="008C2922" w:rsidP="008C2922">
                      <w:pPr>
                        <w:spacing w:after="0" w:line="240" w:lineRule="exact"/>
                        <w:rPr>
                          <w:sz w:val="16"/>
                          <w:szCs w:val="16"/>
                        </w:rPr>
                      </w:pPr>
                      <w:r w:rsidRPr="008C2922">
                        <w:rPr>
                          <w:rFonts w:hint="eastAsia"/>
                          <w:sz w:val="16"/>
                          <w:szCs w:val="16"/>
                        </w:rPr>
                        <w:t>74393包含两路四位二进制计数器，时钟信号分别为CP1和CP2，R1和R2分别是两路的清零端，高电平有效，输出端QD为高位，QA为低位。将两路级联可以实现八位二进制计数。</w:t>
                      </w:r>
                    </w:p>
                    <w:p w14:paraId="3FCB6B19" w14:textId="0009C5A2" w:rsidR="008C2922" w:rsidRPr="008C2922" w:rsidRDefault="008C2922" w:rsidP="008C2922">
                      <w:pPr>
                        <w:spacing w:after="0" w:line="240" w:lineRule="exact"/>
                        <w:rPr>
                          <w:rFonts w:hint="eastAsia"/>
                          <w:sz w:val="16"/>
                          <w:szCs w:val="16"/>
                        </w:rPr>
                      </w:pPr>
                      <w:r w:rsidRPr="008C2922">
                        <w:rPr>
                          <w:rFonts w:hint="eastAsia"/>
                          <w:sz w:val="16"/>
                          <w:szCs w:val="16"/>
                        </w:rPr>
                        <w:t>以</w:t>
                      </w:r>
                      <w:r w:rsidRPr="008C2922">
                        <w:rPr>
                          <w:sz w:val="16"/>
                          <w:szCs w:val="16"/>
                        </w:rPr>
                        <w:t>c</w:t>
                      </w:r>
                      <w:r w:rsidRPr="008C2922">
                        <w:rPr>
                          <w:rFonts w:hint="eastAsia"/>
                          <w:sz w:val="16"/>
                          <w:szCs w:val="16"/>
                        </w:rPr>
                        <w:t>´（</w:t>
                      </w:r>
                      <w:r w:rsidRPr="008C2922">
                        <w:rPr>
                          <w:sz w:val="16"/>
                          <w:szCs w:val="16"/>
                        </w:rPr>
                        <w:t>1</w:t>
                      </w:r>
                      <w:r w:rsidRPr="008C2922">
                        <w:rPr>
                          <w:rFonts w:hint="eastAsia"/>
                          <w:sz w:val="16"/>
                          <w:szCs w:val="16"/>
                        </w:rPr>
                        <w:t>）为例，要获得</w:t>
                      </w:r>
                      <w:r w:rsidRPr="008C2922">
                        <w:rPr>
                          <w:sz w:val="16"/>
                          <w:szCs w:val="16"/>
                        </w:rPr>
                        <w:t>262Hz</w:t>
                      </w:r>
                      <w:r w:rsidRPr="008C2922">
                        <w:rPr>
                          <w:rFonts w:hint="eastAsia"/>
                          <w:sz w:val="16"/>
                          <w:szCs w:val="16"/>
                        </w:rPr>
                        <w:t>的脉冲，计数器的状态应该这样来获得：</w:t>
                      </w:r>
                      <w:r w:rsidRPr="008C2922">
                        <w:rPr>
                          <w:sz w:val="16"/>
                          <w:szCs w:val="16"/>
                        </w:rPr>
                        <w:t>47520/262≈181,181/2≈90</w:t>
                      </w:r>
                      <w:r w:rsidRPr="008C2922">
                        <w:rPr>
                          <w:rFonts w:hint="eastAsia"/>
                          <w:sz w:val="16"/>
                          <w:szCs w:val="16"/>
                        </w:rPr>
                        <w:t>，十进制数</w:t>
                      </w:r>
                      <w:r w:rsidRPr="008C2922">
                        <w:rPr>
                          <w:sz w:val="16"/>
                          <w:szCs w:val="16"/>
                        </w:rPr>
                        <w:t>90</w:t>
                      </w:r>
                      <w:r w:rsidRPr="008C2922">
                        <w:rPr>
                          <w:rFonts w:hint="eastAsia"/>
                          <w:sz w:val="16"/>
                          <w:szCs w:val="16"/>
                        </w:rPr>
                        <w:t>变为八位二进制数为</w:t>
                      </w:r>
                      <w:r w:rsidRPr="008C2922">
                        <w:rPr>
                          <w:sz w:val="16"/>
                          <w:szCs w:val="16"/>
                        </w:rPr>
                        <w:t>01011010</w:t>
                      </w:r>
                      <w:r w:rsidRPr="008C2922">
                        <w:rPr>
                          <w:rFonts w:hint="eastAsia"/>
                          <w:sz w:val="16"/>
                          <w:szCs w:val="16"/>
                        </w:rPr>
                        <w:t>，即当</w:t>
                      </w:r>
                      <w:r w:rsidRPr="008C2922">
                        <w:rPr>
                          <w:sz w:val="16"/>
                          <w:szCs w:val="16"/>
                        </w:rPr>
                        <w:t>Q7Q5Q4Q2</w:t>
                      </w:r>
                      <w:r w:rsidRPr="008C2922">
                        <w:rPr>
                          <w:rFonts w:hint="eastAsia"/>
                          <w:sz w:val="16"/>
                          <w:szCs w:val="16"/>
                        </w:rPr>
                        <w:t>同时为</w:t>
                      </w:r>
                      <w:r w:rsidRPr="008C2922">
                        <w:rPr>
                          <w:sz w:val="16"/>
                          <w:szCs w:val="16"/>
                        </w:rPr>
                        <w:t>1</w:t>
                      </w:r>
                      <w:r w:rsidRPr="008C2922">
                        <w:rPr>
                          <w:rFonts w:hint="eastAsia"/>
                          <w:sz w:val="16"/>
                          <w:szCs w:val="16"/>
                        </w:rPr>
                        <w:t>时，可产生</w:t>
                      </w:r>
                      <w:r w:rsidRPr="008C2922">
                        <w:rPr>
                          <w:sz w:val="16"/>
                          <w:szCs w:val="16"/>
                        </w:rPr>
                        <w:t>262Hz</w:t>
                      </w:r>
                      <w:r w:rsidRPr="008C2922">
                        <w:rPr>
                          <w:rFonts w:hint="eastAsia"/>
                          <w:sz w:val="16"/>
                          <w:szCs w:val="16"/>
                        </w:rPr>
                        <w:t>的脉冲。</w:t>
                      </w:r>
                      <w:r w:rsidRPr="008C2922">
                        <w:rPr>
                          <w:sz w:val="16"/>
                          <w:szCs w:val="16"/>
                        </w:rPr>
                        <w:t>(</w:t>
                      </w:r>
                      <w:r w:rsidRPr="008C2922">
                        <w:rPr>
                          <w:rFonts w:hint="eastAsia"/>
                          <w:sz w:val="16"/>
                          <w:szCs w:val="16"/>
                        </w:rPr>
                        <w:t>考虑到我们的与非门最多是四输入与非</w:t>
                      </w:r>
                      <w:r w:rsidRPr="008C2922">
                        <w:rPr>
                          <w:sz w:val="16"/>
                          <w:szCs w:val="16"/>
                        </w:rPr>
                        <w:t>7420</w:t>
                      </w:r>
                      <w:r w:rsidRPr="008C2922">
                        <w:rPr>
                          <w:rFonts w:hint="eastAsia"/>
                          <w:sz w:val="16"/>
                          <w:szCs w:val="16"/>
                        </w:rPr>
                        <w:t>，所以计算时尽量近似计算，保持输出最多为四个</w:t>
                      </w:r>
                      <w:r w:rsidRPr="008C2922">
                        <w:rPr>
                          <w:sz w:val="16"/>
                          <w:szCs w:val="16"/>
                        </w:rPr>
                        <w:t>1</w:t>
                      </w:r>
                      <w:r w:rsidRPr="008C2922">
                        <w:rPr>
                          <w:rFonts w:hint="eastAsia"/>
                          <w:sz w:val="16"/>
                          <w:szCs w:val="16"/>
                        </w:rPr>
                        <w:t>）u 计数器（</w:t>
                      </w:r>
                      <w:r w:rsidRPr="008C2922">
                        <w:rPr>
                          <w:sz w:val="16"/>
                          <w:szCs w:val="16"/>
                        </w:rPr>
                        <w:t>N</w:t>
                      </w:r>
                      <w:r w:rsidRPr="008C2922">
                        <w:rPr>
                          <w:rFonts w:hint="eastAsia"/>
                          <w:sz w:val="16"/>
                          <w:szCs w:val="16"/>
                        </w:rPr>
                        <w:t>位二分频器）输出的信号为脉冲信号，直接</w:t>
                      </w:r>
                      <w:proofErr w:type="gramStart"/>
                      <w:r w:rsidRPr="008C2922">
                        <w:rPr>
                          <w:rFonts w:hint="eastAsia"/>
                          <w:sz w:val="16"/>
                          <w:szCs w:val="16"/>
                        </w:rPr>
                        <w:t>接</w:t>
                      </w:r>
                      <w:proofErr w:type="gramEnd"/>
                      <w:r w:rsidRPr="008C2922">
                        <w:rPr>
                          <w:rFonts w:hint="eastAsia"/>
                          <w:sz w:val="16"/>
                          <w:szCs w:val="16"/>
                        </w:rPr>
                        <w:t>扬声器音质会非常差，所以需要增加一个等占空比的二分频器（</w:t>
                      </w:r>
                      <w:r w:rsidRPr="008C2922">
                        <w:rPr>
                          <w:sz w:val="16"/>
                          <w:szCs w:val="16"/>
                        </w:rPr>
                        <w:t>7474</w:t>
                      </w:r>
                      <w:r w:rsidRPr="008C2922">
                        <w:rPr>
                          <w:rFonts w:hint="eastAsia"/>
                          <w:sz w:val="16"/>
                          <w:szCs w:val="16"/>
                        </w:rPr>
                        <w:t>），使输出信号变为等占空比的方波，提高声音的大小。u 二分频器后的与非门，</w:t>
                      </w:r>
                      <w:proofErr w:type="gramStart"/>
                      <w:r w:rsidRPr="008C2922">
                        <w:rPr>
                          <w:rFonts w:hint="eastAsia"/>
                          <w:sz w:val="16"/>
                          <w:szCs w:val="16"/>
                        </w:rPr>
                        <w:t>起到扩流的</w:t>
                      </w:r>
                      <w:proofErr w:type="gramEnd"/>
                      <w:r w:rsidRPr="008C2922">
                        <w:rPr>
                          <w:rFonts w:hint="eastAsia"/>
                          <w:sz w:val="16"/>
                          <w:szCs w:val="16"/>
                        </w:rPr>
                        <w:t>作用，它可以提高电路的驱动能力，带动扬声器。</w:t>
                      </w:r>
                    </w:p>
                  </w:txbxContent>
                </v:textbox>
              </v:shape>
            </w:pict>
          </mc:Fallback>
        </mc:AlternateContent>
      </w:r>
    </w:p>
    <w:p w14:paraId="2EE9697A" w14:textId="05382C08" w:rsidR="0007613C" w:rsidRDefault="0007613C" w:rsidP="003A6FF7">
      <w:pPr>
        <w:rPr>
          <w:rFonts w:ascii="华文宋体" w:eastAsia="华文宋体" w:hAnsi="华文宋体" w:hint="eastAsia"/>
          <w:sz w:val="32"/>
          <w:szCs w:val="32"/>
        </w:rPr>
      </w:pPr>
      <w:r>
        <w:rPr>
          <w:rFonts w:ascii="华文宋体" w:eastAsia="华文宋体" w:hAnsi="华文宋体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23CCE40" wp14:editId="64869F69">
                <wp:simplePos x="0" y="0"/>
                <wp:positionH relativeFrom="column">
                  <wp:posOffset>-623236</wp:posOffset>
                </wp:positionH>
                <wp:positionV relativeFrom="page">
                  <wp:posOffset>6010710</wp:posOffset>
                </wp:positionV>
                <wp:extent cx="2018665" cy="615315"/>
                <wp:effectExtent l="0" t="0" r="0" b="0"/>
                <wp:wrapNone/>
                <wp:docPr id="996767094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8665" cy="615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F8BC5D" w14:textId="77777777" w:rsidR="0007613C" w:rsidRPr="0007613C" w:rsidRDefault="0007613C">
                            <w:pPr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</w:pPr>
                            <w:r w:rsidRPr="0007613C"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  <w:t>三．实验原理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CCE40" id="文本框 9" o:spid="_x0000_s1040" type="#_x0000_t202" style="position:absolute;margin-left:-49.05pt;margin-top:473.3pt;width:158.95pt;height:48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" filled="f" stroked="f" strokeweight=".5pt">
                <v:textbox>
                  <w:txbxContent>
                    <w:p w14:paraId="62F8BC5D" w14:textId="77777777" w:rsidR="0007613C" w:rsidRPr="0007613C" w:rsidRDefault="0007613C">
                      <w:pPr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</w:pPr>
                      <w:r w:rsidRPr="0007613C"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  <w:t>三．实验原理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宋体" w:eastAsia="华文宋体" w:hAnsi="华文宋体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F1EAB88" wp14:editId="684FAE2E">
                <wp:simplePos x="0" y="0"/>
                <wp:positionH relativeFrom="column">
                  <wp:posOffset>-662651</wp:posOffset>
                </wp:positionH>
                <wp:positionV relativeFrom="topMargin">
                  <wp:align>bottom</wp:align>
                </wp:positionV>
                <wp:extent cx="2597785" cy="497840"/>
                <wp:effectExtent l="0" t="0" r="0" b="0"/>
                <wp:wrapNone/>
                <wp:docPr id="1291852379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7785" cy="497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232664" w14:textId="77777777" w:rsidR="00F12C76" w:rsidRPr="00F12C76" w:rsidRDefault="00F12C76">
                            <w:pPr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</w:pPr>
                            <w:r w:rsidRPr="00F12C76"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  <w:t>二．实验仪器及元器件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EAB88" id="文本框 8" o:spid="_x0000_s1041" type="#_x0000_t202" style="position:absolute;margin-left:-52.2pt;margin-top:0;width:204.55pt;height:39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bottom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" filled="f" stroked="f" strokeweight=".5pt">
                <v:textbox>
                  <w:txbxContent>
                    <w:p w14:paraId="0D232664" w14:textId="77777777" w:rsidR="00F12C76" w:rsidRPr="00F12C76" w:rsidRDefault="00F12C76">
                      <w:pPr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</w:pPr>
                      <w:r w:rsidRPr="00F12C76"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  <w:t>二．实验仪器及元器件</w:t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</w:p>
    <w:p w14:paraId="13C39B3C" w14:textId="44DFBEE0" w:rsidR="003A6FF7" w:rsidRDefault="00F12C76" w:rsidP="003A6FF7">
      <w:pPr>
        <w:rPr>
          <w:rFonts w:ascii="华文宋体" w:eastAsia="华文宋体" w:hAnsi="华文宋体" w:hint="eastAsia"/>
          <w:sz w:val="32"/>
          <w:szCs w:val="32"/>
        </w:rPr>
      </w:pPr>
      <w:r>
        <w:rPr>
          <w:rFonts w:ascii="华文宋体" w:eastAsia="华文宋体" w:hAnsi="华文宋体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7F0C85" wp14:editId="612E1A86">
                <wp:simplePos x="0" y="0"/>
                <wp:positionH relativeFrom="margin">
                  <wp:posOffset>-626952</wp:posOffset>
                </wp:positionH>
                <wp:positionV relativeFrom="page">
                  <wp:posOffset>425513</wp:posOffset>
                </wp:positionV>
                <wp:extent cx="6536469" cy="9813956"/>
                <wp:effectExtent l="0" t="0" r="17145" b="15875"/>
                <wp:wrapNone/>
                <wp:docPr id="965589851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6469" cy="98139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DDBFA9" id="矩形 5" o:spid="_x0000_s1026" style="position:absolute;left:0;text-align:left;margin-left:-49.35pt;margin-top:33.5pt;width:514.7pt;height:772.7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" filled="f" strokecolor="black [3213]" strokeweight="1pt">
                <w10:wrap anchorx="margin" anchory="page"/>
              </v:rect>
            </w:pict>
          </mc:Fallback>
        </mc:AlternateContent>
      </w:r>
    </w:p>
    <w:p w14:paraId="5226F5B5" w14:textId="1AC96D78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3BAD0156" w14:textId="3289D79F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0DD2FE80" w14:textId="0E8733CF" w:rsidR="00A85535" w:rsidRDefault="00A85535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7941026E" w14:textId="12B559BB" w:rsidR="00A85535" w:rsidRDefault="008C2922" w:rsidP="003A6FF7">
      <w:pPr>
        <w:rPr>
          <w:rFonts w:ascii="华文宋体" w:eastAsia="华文宋体" w:hAnsi="华文宋体" w:hint="eastAsia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13536" behindDoc="0" locked="0" layoutInCell="1" allowOverlap="1" wp14:anchorId="01C49661" wp14:editId="200D7363">
            <wp:simplePos x="0" y="0"/>
            <wp:positionH relativeFrom="column">
              <wp:posOffset>3344416</wp:posOffset>
            </wp:positionH>
            <wp:positionV relativeFrom="paragraph">
              <wp:posOffset>186245</wp:posOffset>
            </wp:positionV>
            <wp:extent cx="1256665" cy="1006475"/>
            <wp:effectExtent l="0" t="0" r="635" b="3175"/>
            <wp:wrapNone/>
            <wp:docPr id="13205434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4347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6665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12512" behindDoc="0" locked="0" layoutInCell="1" allowOverlap="1" wp14:anchorId="130FD30B" wp14:editId="5BB0933D">
            <wp:simplePos x="0" y="0"/>
            <wp:positionH relativeFrom="column">
              <wp:posOffset>2205297</wp:posOffset>
            </wp:positionH>
            <wp:positionV relativeFrom="paragraph">
              <wp:posOffset>63310</wp:posOffset>
            </wp:positionV>
            <wp:extent cx="1266190" cy="1228090"/>
            <wp:effectExtent l="0" t="0" r="0" b="0"/>
            <wp:wrapNone/>
            <wp:docPr id="284455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558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19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1488" behindDoc="0" locked="0" layoutInCell="1" allowOverlap="1" wp14:anchorId="6E32CD34" wp14:editId="10B3C59B">
            <wp:simplePos x="0" y="0"/>
            <wp:positionH relativeFrom="column">
              <wp:posOffset>-510791</wp:posOffset>
            </wp:positionH>
            <wp:positionV relativeFrom="paragraph">
              <wp:posOffset>98163</wp:posOffset>
            </wp:positionV>
            <wp:extent cx="2718751" cy="1143996"/>
            <wp:effectExtent l="0" t="0" r="5715" b="0"/>
            <wp:wrapNone/>
            <wp:docPr id="19842741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7411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8751" cy="11439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191F40" w14:textId="665B4790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19D0C061" w14:textId="32897C42" w:rsidR="003A6FF7" w:rsidRDefault="008C2922" w:rsidP="003A6FF7">
      <w:pPr>
        <w:rPr>
          <w:rFonts w:ascii="华文宋体" w:eastAsia="华文宋体" w:hAnsi="华文宋体" w:hint="eastAsia"/>
          <w:sz w:val="32"/>
          <w:szCs w:val="32"/>
        </w:rPr>
      </w:pPr>
      <w:r w:rsidRPr="004C6DC9">
        <w:rPr>
          <w:rFonts w:ascii="华文宋体" w:eastAsia="华文宋体" w:hAnsi="华文宋体"/>
          <w:noProof/>
          <w:sz w:val="32"/>
          <w:szCs w:val="32"/>
        </w:rPr>
        <w:lastRenderedPageBreak/>
        <mc:AlternateContent>
          <mc:Choice Requires="wps">
            <w:drawing>
              <wp:anchor distT="45720" distB="45720" distL="114300" distR="114300" simplePos="0" relativeHeight="251699200" behindDoc="1" locked="0" layoutInCell="1" allowOverlap="1" wp14:anchorId="1787ABEA" wp14:editId="31141A2E">
                <wp:simplePos x="0" y="0"/>
                <wp:positionH relativeFrom="margin">
                  <wp:posOffset>-492651</wp:posOffset>
                </wp:positionH>
                <wp:positionV relativeFrom="paragraph">
                  <wp:posOffset>107576</wp:posOffset>
                </wp:positionV>
                <wp:extent cx="6278554" cy="1404620"/>
                <wp:effectExtent l="0" t="0" r="8255" b="0"/>
                <wp:wrapNone/>
                <wp:docPr id="73054745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8554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A97088" w14:textId="60D71EED" w:rsidR="008C2922" w:rsidRPr="008C2922" w:rsidRDefault="008C2922" w:rsidP="008C2922">
                            <w:pPr>
                              <w:spacing w:after="0" w:line="240" w:lineRule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 w:rsidRPr="008C2922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1</w:t>
                            </w:r>
                            <w:r w:rsidRPr="008C2922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、熟悉74393的功能，并将其接成一个8位的二进制计数器，验证其功能</w:t>
                            </w:r>
                          </w:p>
                          <w:p w14:paraId="574EDE48" w14:textId="77777777" w:rsidR="008C2922" w:rsidRPr="008C2922" w:rsidRDefault="008C2922" w:rsidP="008C2922">
                            <w:pPr>
                              <w:spacing w:after="0" w:line="240" w:lineRule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 w:rsidRPr="008C2922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2、用与非门组合逻辑电路，译码输出七个音阶</w:t>
                            </w:r>
                          </w:p>
                          <w:p w14:paraId="6612D91C" w14:textId="77777777" w:rsidR="008C2922" w:rsidRDefault="008C2922" w:rsidP="008C2922">
                            <w:pPr>
                              <w:spacing w:after="0" w:line="240" w:lineRule="auto"/>
                              <w:rPr>
                                <w:sz w:val="21"/>
                                <w:szCs w:val="21"/>
                              </w:rPr>
                            </w:pPr>
                            <w:r w:rsidRPr="008C2922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3、用函数发生器代替振荡器测试调整电路，并用示波器测量七个音阶频率，列表记录，与理论值（小字一组）进行比较</w:t>
                            </w:r>
                          </w:p>
                          <w:p w14:paraId="6808D4B3" w14:textId="7396E1BE" w:rsidR="007649B7" w:rsidRDefault="008C2922" w:rsidP="008C2922">
                            <w:pPr>
                              <w:spacing w:after="0" w:line="240" w:lineRule="auto"/>
                              <w:rPr>
                                <w:sz w:val="21"/>
                                <w:szCs w:val="21"/>
                              </w:rPr>
                            </w:pPr>
                            <w:r w:rsidRPr="008C2922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4、试听七个音阶</w:t>
                            </w:r>
                          </w:p>
                          <w:p w14:paraId="61122F00" w14:textId="17181871" w:rsidR="008C2922" w:rsidRPr="008C2922" w:rsidRDefault="008C2922" w:rsidP="008C2922">
                            <w:pPr>
                              <w:spacing w:after="0" w:line="240" w:lineRule="auto"/>
                              <w:rPr>
                                <w:sz w:val="21"/>
                                <w:szCs w:val="21"/>
                              </w:rPr>
                            </w:pPr>
                            <w:r w:rsidRPr="008C2922">
                              <w:rPr>
                                <w:sz w:val="21"/>
                                <w:szCs w:val="21"/>
                              </w:rPr>
                              <w:t>1.</w:t>
                            </w:r>
                            <w:r w:rsidRPr="008C2922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输入为</w:t>
                            </w:r>
                            <w:r w:rsidRPr="008C2922">
                              <w:rPr>
                                <w:sz w:val="21"/>
                                <w:szCs w:val="21"/>
                              </w:rPr>
                              <w:t>TTL</w:t>
                            </w:r>
                            <w:r w:rsidRPr="008C2922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信号，用信号源的</w:t>
                            </w:r>
                            <w:r w:rsidRPr="008C2922">
                              <w:rPr>
                                <w:sz w:val="21"/>
                                <w:szCs w:val="21"/>
                              </w:rPr>
                              <w:t>SYNC</w:t>
                            </w:r>
                            <w:r w:rsidRPr="008C2922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输出，频率调为</w:t>
                            </w:r>
                            <w:r w:rsidRPr="008C2922">
                              <w:rPr>
                                <w:sz w:val="21"/>
                                <w:szCs w:val="21"/>
                              </w:rPr>
                              <w:t>47520Hz</w:t>
                            </w:r>
                            <w:r w:rsidRPr="008C2922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。</w:t>
                            </w:r>
                          </w:p>
                          <w:p w14:paraId="029F83C3" w14:textId="126E7115" w:rsidR="008C2922" w:rsidRPr="007649B7" w:rsidRDefault="008C2922" w:rsidP="008C2922">
                            <w:pPr>
                              <w:spacing w:after="0" w:line="240" w:lineRule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 w:rsidRPr="008C2922">
                              <w:rPr>
                                <w:sz w:val="21"/>
                                <w:szCs w:val="21"/>
                              </w:rPr>
                              <w:t>2.</w:t>
                            </w:r>
                            <w:r w:rsidRPr="008C2922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建议先连出来一个音，然后再连其他的音。如果听不到音，用示波器测也行，频率正确即可。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787ABEA" id="_x0000_s1042" type="#_x0000_t202" style="position:absolute;margin-left:-38.8pt;margin-top:8.45pt;width:494.35pt;height:110.6pt;z-index:-2516172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" stroked="f">
                <v:textbox style="mso-fit-shape-to-text:t">
                  <w:txbxContent>
                    <w:p w14:paraId="38A97088" w14:textId="60D71EED" w:rsidR="008C2922" w:rsidRPr="008C2922" w:rsidRDefault="008C2922" w:rsidP="008C2922">
                      <w:pPr>
                        <w:spacing w:after="0" w:line="240" w:lineRule="auto"/>
                        <w:rPr>
                          <w:rFonts w:hint="eastAsia"/>
                          <w:sz w:val="21"/>
                          <w:szCs w:val="21"/>
                        </w:rPr>
                      </w:pPr>
                      <w:r w:rsidRPr="008C2922">
                        <w:rPr>
                          <w:rFonts w:hint="eastAsia"/>
                          <w:sz w:val="21"/>
                          <w:szCs w:val="21"/>
                        </w:rPr>
                        <w:t>1</w:t>
                      </w:r>
                      <w:r w:rsidRPr="008C2922">
                        <w:rPr>
                          <w:rFonts w:hint="eastAsia"/>
                          <w:sz w:val="21"/>
                          <w:szCs w:val="21"/>
                        </w:rPr>
                        <w:t>、熟悉74393的功能，并将其接成一个8位的二进制计数器，验证其功能</w:t>
                      </w:r>
                    </w:p>
                    <w:p w14:paraId="574EDE48" w14:textId="77777777" w:rsidR="008C2922" w:rsidRPr="008C2922" w:rsidRDefault="008C2922" w:rsidP="008C2922">
                      <w:pPr>
                        <w:spacing w:after="0" w:line="240" w:lineRule="auto"/>
                        <w:rPr>
                          <w:rFonts w:hint="eastAsia"/>
                          <w:sz w:val="21"/>
                          <w:szCs w:val="21"/>
                        </w:rPr>
                      </w:pPr>
                      <w:r w:rsidRPr="008C2922">
                        <w:rPr>
                          <w:rFonts w:hint="eastAsia"/>
                          <w:sz w:val="21"/>
                          <w:szCs w:val="21"/>
                        </w:rPr>
                        <w:t>2、用与非门组合逻辑电路，译码输出七个音阶</w:t>
                      </w:r>
                    </w:p>
                    <w:p w14:paraId="6612D91C" w14:textId="77777777" w:rsidR="008C2922" w:rsidRDefault="008C2922" w:rsidP="008C2922">
                      <w:pPr>
                        <w:spacing w:after="0" w:line="240" w:lineRule="auto"/>
                        <w:rPr>
                          <w:sz w:val="21"/>
                          <w:szCs w:val="21"/>
                        </w:rPr>
                      </w:pPr>
                      <w:r w:rsidRPr="008C2922">
                        <w:rPr>
                          <w:rFonts w:hint="eastAsia"/>
                          <w:sz w:val="21"/>
                          <w:szCs w:val="21"/>
                        </w:rPr>
                        <w:t>3、用函数发生器代替振荡器测试调整电路，并用示波器测量七个音阶频率，列表记录，与理论值（小字一组）进行比较</w:t>
                      </w:r>
                    </w:p>
                    <w:p w14:paraId="6808D4B3" w14:textId="7396E1BE" w:rsidR="007649B7" w:rsidRDefault="008C2922" w:rsidP="008C2922">
                      <w:pPr>
                        <w:spacing w:after="0" w:line="240" w:lineRule="auto"/>
                        <w:rPr>
                          <w:sz w:val="21"/>
                          <w:szCs w:val="21"/>
                        </w:rPr>
                      </w:pPr>
                      <w:r w:rsidRPr="008C2922">
                        <w:rPr>
                          <w:rFonts w:hint="eastAsia"/>
                          <w:sz w:val="21"/>
                          <w:szCs w:val="21"/>
                        </w:rPr>
                        <w:t>4、试听七个音阶</w:t>
                      </w:r>
                    </w:p>
                    <w:p w14:paraId="61122F00" w14:textId="17181871" w:rsidR="008C2922" w:rsidRPr="008C2922" w:rsidRDefault="008C2922" w:rsidP="008C2922">
                      <w:pPr>
                        <w:spacing w:after="0" w:line="240" w:lineRule="auto"/>
                        <w:rPr>
                          <w:sz w:val="21"/>
                          <w:szCs w:val="21"/>
                        </w:rPr>
                      </w:pPr>
                      <w:r w:rsidRPr="008C2922">
                        <w:rPr>
                          <w:sz w:val="21"/>
                          <w:szCs w:val="21"/>
                        </w:rPr>
                        <w:t>1.</w:t>
                      </w:r>
                      <w:r w:rsidRPr="008C2922">
                        <w:rPr>
                          <w:rFonts w:hint="eastAsia"/>
                          <w:sz w:val="21"/>
                          <w:szCs w:val="21"/>
                        </w:rPr>
                        <w:t>输入为</w:t>
                      </w:r>
                      <w:r w:rsidRPr="008C2922">
                        <w:rPr>
                          <w:sz w:val="21"/>
                          <w:szCs w:val="21"/>
                        </w:rPr>
                        <w:t>TTL</w:t>
                      </w:r>
                      <w:r w:rsidRPr="008C2922">
                        <w:rPr>
                          <w:rFonts w:hint="eastAsia"/>
                          <w:sz w:val="21"/>
                          <w:szCs w:val="21"/>
                        </w:rPr>
                        <w:t>信号，用信号源的</w:t>
                      </w:r>
                      <w:r w:rsidRPr="008C2922">
                        <w:rPr>
                          <w:sz w:val="21"/>
                          <w:szCs w:val="21"/>
                        </w:rPr>
                        <w:t>SYNC</w:t>
                      </w:r>
                      <w:r w:rsidRPr="008C2922">
                        <w:rPr>
                          <w:rFonts w:hint="eastAsia"/>
                          <w:sz w:val="21"/>
                          <w:szCs w:val="21"/>
                        </w:rPr>
                        <w:t>输出，频率调为</w:t>
                      </w:r>
                      <w:r w:rsidRPr="008C2922">
                        <w:rPr>
                          <w:sz w:val="21"/>
                          <w:szCs w:val="21"/>
                        </w:rPr>
                        <w:t>47520Hz</w:t>
                      </w:r>
                      <w:r w:rsidRPr="008C2922">
                        <w:rPr>
                          <w:rFonts w:hint="eastAsia"/>
                          <w:sz w:val="21"/>
                          <w:szCs w:val="21"/>
                        </w:rPr>
                        <w:t>。</w:t>
                      </w:r>
                    </w:p>
                    <w:p w14:paraId="029F83C3" w14:textId="126E7115" w:rsidR="008C2922" w:rsidRPr="007649B7" w:rsidRDefault="008C2922" w:rsidP="008C2922">
                      <w:pPr>
                        <w:spacing w:after="0" w:line="240" w:lineRule="auto"/>
                        <w:rPr>
                          <w:rFonts w:hint="eastAsia"/>
                          <w:sz w:val="21"/>
                          <w:szCs w:val="21"/>
                        </w:rPr>
                      </w:pPr>
                      <w:r w:rsidRPr="008C2922">
                        <w:rPr>
                          <w:sz w:val="21"/>
                          <w:szCs w:val="21"/>
                        </w:rPr>
                        <w:t>2.</w:t>
                      </w:r>
                      <w:r w:rsidRPr="008C2922">
                        <w:rPr>
                          <w:rFonts w:hint="eastAsia"/>
                          <w:sz w:val="21"/>
                          <w:szCs w:val="21"/>
                        </w:rPr>
                        <w:t>建议先连出来一个音，然后再连其他的音。如果听不到音，用示波器测也行，频率正确即可。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600C7">
        <w:rPr>
          <w:rFonts w:ascii="华文宋体" w:eastAsia="华文宋体" w:hAnsi="华文宋体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8EAB7EC" wp14:editId="4E6BAEC3">
                <wp:simplePos x="0" y="0"/>
                <wp:positionH relativeFrom="column">
                  <wp:posOffset>-607060</wp:posOffset>
                </wp:positionH>
                <wp:positionV relativeFrom="page">
                  <wp:posOffset>539115</wp:posOffset>
                </wp:positionV>
                <wp:extent cx="2878455" cy="651510"/>
                <wp:effectExtent l="0" t="0" r="0" b="0"/>
                <wp:wrapNone/>
                <wp:docPr id="1686699647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8455" cy="651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5993D2" w14:textId="77777777" w:rsidR="0007613C" w:rsidRPr="0007613C" w:rsidRDefault="0007613C">
                            <w:pPr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</w:pPr>
                            <w:r w:rsidRPr="0007613C"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  <w:t>四．实验内容、步骤及要求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EAB7EC" id="文本框 10" o:spid="_x0000_s1043" type="#_x0000_t202" style="position:absolute;margin-left:-47.8pt;margin-top:42.45pt;width:226.65pt;height:51.3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" filled="f" stroked="f" strokeweight=".5pt">
                <v:textbox>
                  <w:txbxContent>
                    <w:p w14:paraId="2E5993D2" w14:textId="77777777" w:rsidR="0007613C" w:rsidRPr="0007613C" w:rsidRDefault="0007613C">
                      <w:pPr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</w:pPr>
                      <w:r w:rsidRPr="0007613C"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  <w:t>四．实验内容、步骤及要求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787112E4" w14:textId="0A4A5463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24EEA3E0" w14:textId="088CB5AA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72118357" w14:textId="4839FDCC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24E89EF0" w14:textId="6B7177AD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0B261A42" w14:textId="5F69DCA8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4FCA0AE0" w14:textId="0197E7F3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1510165C" w14:textId="02FAFAE5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253678E0" w14:textId="77DC4B4C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35C7FEB8" w14:textId="65695195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5483AE69" w14:textId="1BE97F80" w:rsidR="003A6FF7" w:rsidRDefault="00356C14" w:rsidP="003A6FF7">
      <w:pPr>
        <w:rPr>
          <w:rFonts w:ascii="华文宋体" w:eastAsia="华文宋体" w:hAnsi="华文宋体" w:hint="eastAsia"/>
          <w:sz w:val="32"/>
          <w:szCs w:val="32"/>
        </w:rPr>
      </w:pPr>
      <w:r w:rsidRPr="00356C14">
        <w:rPr>
          <w:rFonts w:ascii="华文宋体" w:eastAsia="华文宋体" w:hAnsi="华文宋体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715584" behindDoc="1" locked="0" layoutInCell="1" allowOverlap="1" wp14:anchorId="1C435F79" wp14:editId="7C3AB5E4">
                <wp:simplePos x="0" y="0"/>
                <wp:positionH relativeFrom="column">
                  <wp:posOffset>-458423</wp:posOffset>
                </wp:positionH>
                <wp:positionV relativeFrom="paragraph">
                  <wp:posOffset>283067</wp:posOffset>
                </wp:positionV>
                <wp:extent cx="6112299" cy="1404620"/>
                <wp:effectExtent l="0" t="0" r="3175" b="6985"/>
                <wp:wrapNone/>
                <wp:docPr id="68944567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2299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10B1B0" w14:textId="5BD98690" w:rsidR="00356C14" w:rsidRDefault="00356C14" w:rsidP="00356C14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电路图和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虚仿结果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如下</w:t>
                            </w:r>
                            <w:r w:rsidR="00090948">
                              <w:rPr>
                                <w:rFonts w:hint="eastAsia"/>
                              </w:rPr>
                              <w:t>左图</w:t>
                            </w:r>
                            <w:r>
                              <w:rPr>
                                <w:rFonts w:hint="eastAsia"/>
                              </w:rPr>
                              <w:t>，实现了八位二进制计数</w:t>
                            </w:r>
                          </w:p>
                          <w:p w14:paraId="34FE1252" w14:textId="77777777" w:rsidR="00090948" w:rsidRDefault="00090948" w:rsidP="00090948"/>
                          <w:p w14:paraId="1C456CA1" w14:textId="77777777" w:rsidR="00090948" w:rsidRDefault="00090948" w:rsidP="00090948"/>
                          <w:p w14:paraId="77A37712" w14:textId="77777777" w:rsidR="00090948" w:rsidRDefault="00090948" w:rsidP="00090948"/>
                          <w:p w14:paraId="29267EAC" w14:textId="77777777" w:rsidR="00090948" w:rsidRDefault="00090948" w:rsidP="00090948"/>
                          <w:p w14:paraId="6D549006" w14:textId="77777777" w:rsidR="00090948" w:rsidRDefault="00090948" w:rsidP="00090948"/>
                          <w:p w14:paraId="01BBB4FB" w14:textId="77777777" w:rsidR="00090948" w:rsidRDefault="00090948" w:rsidP="00090948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1B5AFD5D" w14:textId="65050ABA" w:rsidR="00090948" w:rsidRDefault="00090948" w:rsidP="00090948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电路图如上右图，从上到下依次为</w:t>
                            </w:r>
                            <w:r w:rsidRPr="008C292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CDEFGAB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C435F79" id="_x0000_s1044" type="#_x0000_t202" style="position:absolute;margin-left:-36.1pt;margin-top:22.3pt;width:481.3pt;height:110.6pt;z-index:-2516008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" stroked="f">
                <v:textbox style="mso-fit-shape-to-text:t">
                  <w:txbxContent>
                    <w:p w14:paraId="5910B1B0" w14:textId="5BD98690" w:rsidR="00356C14" w:rsidRDefault="00356C14" w:rsidP="00356C14">
                      <w:pPr>
                        <w:pStyle w:val="a8"/>
                        <w:numPr>
                          <w:ilvl w:val="0"/>
                          <w:numId w:val="2"/>
                        </w:numPr>
                        <w:ind w:firstLineChars="0"/>
                      </w:pPr>
                      <w:r>
                        <w:rPr>
                          <w:rFonts w:hint="eastAsia"/>
                        </w:rPr>
                        <w:t>电路图和</w:t>
                      </w:r>
                      <w:proofErr w:type="gramStart"/>
                      <w:r>
                        <w:rPr>
                          <w:rFonts w:hint="eastAsia"/>
                        </w:rPr>
                        <w:t>虚仿结果</w:t>
                      </w:r>
                      <w:proofErr w:type="gramEnd"/>
                      <w:r>
                        <w:rPr>
                          <w:rFonts w:hint="eastAsia"/>
                        </w:rPr>
                        <w:t>如下</w:t>
                      </w:r>
                      <w:r w:rsidR="00090948">
                        <w:rPr>
                          <w:rFonts w:hint="eastAsia"/>
                        </w:rPr>
                        <w:t>左图</w:t>
                      </w:r>
                      <w:r>
                        <w:rPr>
                          <w:rFonts w:hint="eastAsia"/>
                        </w:rPr>
                        <w:t>，实现了八位二进制计数</w:t>
                      </w:r>
                    </w:p>
                    <w:p w14:paraId="34FE1252" w14:textId="77777777" w:rsidR="00090948" w:rsidRDefault="00090948" w:rsidP="00090948"/>
                    <w:p w14:paraId="1C456CA1" w14:textId="77777777" w:rsidR="00090948" w:rsidRDefault="00090948" w:rsidP="00090948"/>
                    <w:p w14:paraId="77A37712" w14:textId="77777777" w:rsidR="00090948" w:rsidRDefault="00090948" w:rsidP="00090948"/>
                    <w:p w14:paraId="29267EAC" w14:textId="77777777" w:rsidR="00090948" w:rsidRDefault="00090948" w:rsidP="00090948"/>
                    <w:p w14:paraId="6D549006" w14:textId="77777777" w:rsidR="00090948" w:rsidRDefault="00090948" w:rsidP="00090948"/>
                    <w:p w14:paraId="01BBB4FB" w14:textId="77777777" w:rsidR="00090948" w:rsidRDefault="00090948" w:rsidP="00090948">
                      <w:pPr>
                        <w:rPr>
                          <w:rFonts w:hint="eastAsia"/>
                        </w:rPr>
                      </w:pPr>
                    </w:p>
                    <w:p w14:paraId="1B5AFD5D" w14:textId="65050ABA" w:rsidR="00090948" w:rsidRDefault="00090948" w:rsidP="00090948">
                      <w:pPr>
                        <w:pStyle w:val="a8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电路图如上右图，从上到下依次为</w:t>
                      </w:r>
                      <w:r w:rsidRPr="008C2922">
                        <w:rPr>
                          <w:rFonts w:hint="eastAsia"/>
                          <w:sz w:val="16"/>
                          <w:szCs w:val="16"/>
                        </w:rPr>
                        <w:t>CDEFGAB</w:t>
                      </w:r>
                    </w:p>
                  </w:txbxContent>
                </v:textbox>
              </v:shape>
            </w:pict>
          </mc:Fallback>
        </mc:AlternateContent>
      </w:r>
    </w:p>
    <w:p w14:paraId="5AC6DC9E" w14:textId="642A291E" w:rsidR="003A6FF7" w:rsidRDefault="00090948" w:rsidP="003A6FF7">
      <w:pPr>
        <w:rPr>
          <w:rFonts w:ascii="华文宋体" w:eastAsia="华文宋体" w:hAnsi="华文宋体" w:hint="eastAsia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16608" behindDoc="0" locked="0" layoutInCell="1" allowOverlap="1" wp14:anchorId="1086BEF2" wp14:editId="41E0A25C">
            <wp:simplePos x="0" y="0"/>
            <wp:positionH relativeFrom="column">
              <wp:posOffset>-433973</wp:posOffset>
            </wp:positionH>
            <wp:positionV relativeFrom="paragraph">
              <wp:posOffset>117736</wp:posOffset>
            </wp:positionV>
            <wp:extent cx="2924124" cy="2035198"/>
            <wp:effectExtent l="0" t="0" r="0" b="3175"/>
            <wp:wrapNone/>
            <wp:docPr id="13299013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01303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168" cy="20366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8656" behindDoc="0" locked="0" layoutInCell="1" allowOverlap="1" wp14:anchorId="19F8573A" wp14:editId="06E33D09">
            <wp:simplePos x="0" y="0"/>
            <wp:positionH relativeFrom="margin">
              <wp:posOffset>2684855</wp:posOffset>
            </wp:positionH>
            <wp:positionV relativeFrom="paragraph">
              <wp:posOffset>87695</wp:posOffset>
            </wp:positionV>
            <wp:extent cx="3114827" cy="2301059"/>
            <wp:effectExtent l="0" t="0" r="0" b="4445"/>
            <wp:wrapNone/>
            <wp:docPr id="124745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551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827" cy="23010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613C">
        <w:rPr>
          <w:rFonts w:ascii="华文宋体" w:eastAsia="华文宋体" w:hAnsi="华文宋体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5720BDF" wp14:editId="48ECEB08">
                <wp:simplePos x="0" y="0"/>
                <wp:positionH relativeFrom="column">
                  <wp:posOffset>-672220</wp:posOffset>
                </wp:positionH>
                <wp:positionV relativeFrom="page">
                  <wp:posOffset>5703683</wp:posOffset>
                </wp:positionV>
                <wp:extent cx="5296277" cy="651510"/>
                <wp:effectExtent l="0" t="0" r="0" b="0"/>
                <wp:wrapNone/>
                <wp:docPr id="631610031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6277" cy="651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F4698C" w14:textId="77777777" w:rsidR="0007613C" w:rsidRPr="0007613C" w:rsidRDefault="0007613C" w:rsidP="0007613C">
                            <w:pPr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  <w:t>五</w:t>
                            </w:r>
                            <w:r w:rsidRPr="0007613C"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  <w:t>．实验</w:t>
                            </w:r>
                            <w:r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  <w:t>结果（包括测量数据、曲线、图形等）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720BDF" id="_x0000_s1045" type="#_x0000_t202" style="position:absolute;margin-left:-52.95pt;margin-top:449.1pt;width:417.05pt;height:51.3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" filled="f" stroked="f" strokeweight=".5pt">
                <v:textbox>
                  <w:txbxContent>
                    <w:p w14:paraId="3CF4698C" w14:textId="77777777" w:rsidR="0007613C" w:rsidRPr="0007613C" w:rsidRDefault="0007613C" w:rsidP="0007613C">
                      <w:pPr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</w:pPr>
                      <w:r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  <w:t>五</w:t>
                      </w:r>
                      <w:r w:rsidRPr="0007613C"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  <w:t>．实验</w:t>
                      </w:r>
                      <w:r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  <w:t>结果（包括测量数据、曲线、图形等）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1A0A7783" w14:textId="5697EA9A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1E979576" w14:textId="5AC2A2C2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  <w:r>
        <w:rPr>
          <w:rFonts w:ascii="华文宋体" w:eastAsia="华文宋体" w:hAnsi="华文宋体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1" locked="1" layoutInCell="1" allowOverlap="1" wp14:anchorId="32B3026D" wp14:editId="4D8617E6">
                <wp:simplePos x="0" y="0"/>
                <wp:positionH relativeFrom="column">
                  <wp:posOffset>-617899</wp:posOffset>
                </wp:positionH>
                <wp:positionV relativeFrom="page">
                  <wp:posOffset>534154</wp:posOffset>
                </wp:positionV>
                <wp:extent cx="6508800" cy="9651600"/>
                <wp:effectExtent l="0" t="0" r="25400" b="26035"/>
                <wp:wrapNone/>
                <wp:docPr id="1096256910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8800" cy="9651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DE9CD8" id="矩形 6" o:spid="_x0000_s1026" style="position:absolute;left:0;text-align:left;margin-left:-48.65pt;margin-top:42.05pt;width:512.5pt;height:759.9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" filled="f" strokecolor="black [3213]" strokeweight="1pt">
                <w10:wrap anchory="page"/>
                <w10:anchorlock/>
              </v:rect>
            </w:pict>
          </mc:Fallback>
        </mc:AlternateContent>
      </w:r>
    </w:p>
    <w:p w14:paraId="384DA489" w14:textId="406ACEAC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15ADFF5A" w14:textId="27133E82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4F29E288" w14:textId="5665D6C6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14E45626" w14:textId="07585B78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tbl>
      <w:tblPr>
        <w:tblStyle w:val="aa"/>
        <w:tblpPr w:leftFromText="180" w:rightFromText="180" w:vertAnchor="text" w:horzAnchor="margin" w:tblpXSpec="center" w:tblpY="501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090948" w14:paraId="22027250" w14:textId="77777777" w:rsidTr="00090948">
        <w:tc>
          <w:tcPr>
            <w:tcW w:w="2074" w:type="dxa"/>
            <w:vAlign w:val="center"/>
          </w:tcPr>
          <w:p w14:paraId="7D4CA4DE" w14:textId="3C963F8F" w:rsidR="00090948" w:rsidRDefault="00090948" w:rsidP="00090948">
            <w:pPr>
              <w:jc w:val="center"/>
              <w:rPr>
                <w:rFonts w:ascii="华文宋体" w:eastAsia="华文宋体" w:hAnsi="华文宋体" w:hint="eastAsia"/>
                <w:sz w:val="32"/>
                <w:szCs w:val="32"/>
              </w:rPr>
            </w:pPr>
            <w:r w:rsidRPr="00090948">
              <w:rPr>
                <w:rFonts w:hint="eastAsia"/>
              </w:rPr>
              <w:lastRenderedPageBreak/>
              <w:t>音阶</w:t>
            </w:r>
          </w:p>
        </w:tc>
        <w:tc>
          <w:tcPr>
            <w:tcW w:w="2074" w:type="dxa"/>
            <w:vAlign w:val="center"/>
          </w:tcPr>
          <w:p w14:paraId="005DC7EC" w14:textId="18D6CCDB" w:rsidR="00090948" w:rsidRPr="00090948" w:rsidRDefault="00090948" w:rsidP="00090948">
            <w:pPr>
              <w:jc w:val="center"/>
              <w:rPr>
                <w:rFonts w:hint="eastAsia"/>
              </w:rPr>
            </w:pPr>
            <w:r w:rsidRPr="00090948">
              <w:rPr>
                <w:rFonts w:hint="eastAsia"/>
              </w:rPr>
              <w:t>频率</w:t>
            </w:r>
          </w:p>
        </w:tc>
        <w:tc>
          <w:tcPr>
            <w:tcW w:w="2074" w:type="dxa"/>
            <w:vAlign w:val="center"/>
          </w:tcPr>
          <w:p w14:paraId="28CB522C" w14:textId="615B8A83" w:rsidR="00090948" w:rsidRDefault="00090948" w:rsidP="00090948">
            <w:pPr>
              <w:jc w:val="center"/>
              <w:rPr>
                <w:rFonts w:ascii="华文宋体" w:eastAsia="华文宋体" w:hAnsi="华文宋体" w:hint="eastAsia"/>
                <w:sz w:val="32"/>
                <w:szCs w:val="32"/>
              </w:rPr>
            </w:pPr>
            <w:r w:rsidRPr="00090948">
              <w:rPr>
                <w:rFonts w:hint="eastAsia"/>
              </w:rPr>
              <w:t>音阶</w:t>
            </w:r>
          </w:p>
        </w:tc>
        <w:tc>
          <w:tcPr>
            <w:tcW w:w="2074" w:type="dxa"/>
            <w:vAlign w:val="center"/>
          </w:tcPr>
          <w:p w14:paraId="1B1C269F" w14:textId="0FDDA9B8" w:rsidR="00090948" w:rsidRDefault="00090948" w:rsidP="00090948">
            <w:pPr>
              <w:jc w:val="center"/>
              <w:rPr>
                <w:rFonts w:ascii="华文宋体" w:eastAsia="华文宋体" w:hAnsi="华文宋体" w:hint="eastAsia"/>
                <w:sz w:val="32"/>
                <w:szCs w:val="32"/>
              </w:rPr>
            </w:pPr>
            <w:r w:rsidRPr="00090948">
              <w:rPr>
                <w:rFonts w:hint="eastAsia"/>
              </w:rPr>
              <w:t>频率</w:t>
            </w:r>
          </w:p>
        </w:tc>
      </w:tr>
      <w:tr w:rsidR="00090948" w14:paraId="37911241" w14:textId="77777777" w:rsidTr="00090948">
        <w:tc>
          <w:tcPr>
            <w:tcW w:w="2074" w:type="dxa"/>
            <w:vAlign w:val="center"/>
          </w:tcPr>
          <w:p w14:paraId="52E824A7" w14:textId="3C88AEAA" w:rsidR="00090948" w:rsidRPr="00090948" w:rsidRDefault="00090948" w:rsidP="0009094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2074" w:type="dxa"/>
            <w:vAlign w:val="center"/>
          </w:tcPr>
          <w:p w14:paraId="2ED30059" w14:textId="77777777" w:rsidR="00090948" w:rsidRPr="00090948" w:rsidRDefault="00090948" w:rsidP="00090948">
            <w:pPr>
              <w:jc w:val="center"/>
              <w:rPr>
                <w:rFonts w:hint="eastAsia"/>
              </w:rPr>
            </w:pPr>
          </w:p>
        </w:tc>
        <w:tc>
          <w:tcPr>
            <w:tcW w:w="2074" w:type="dxa"/>
            <w:vAlign w:val="center"/>
          </w:tcPr>
          <w:p w14:paraId="6FC11C76" w14:textId="46F1F735" w:rsidR="00090948" w:rsidRPr="00090948" w:rsidRDefault="00090948" w:rsidP="0009094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</w:t>
            </w:r>
          </w:p>
        </w:tc>
        <w:tc>
          <w:tcPr>
            <w:tcW w:w="2074" w:type="dxa"/>
            <w:vAlign w:val="center"/>
          </w:tcPr>
          <w:p w14:paraId="5E6DDBAB" w14:textId="77777777" w:rsidR="00090948" w:rsidRPr="00090948" w:rsidRDefault="00090948" w:rsidP="00090948">
            <w:pPr>
              <w:jc w:val="center"/>
              <w:rPr>
                <w:rFonts w:hint="eastAsia"/>
              </w:rPr>
            </w:pPr>
          </w:p>
        </w:tc>
      </w:tr>
      <w:tr w:rsidR="00090948" w14:paraId="6FF25125" w14:textId="77777777" w:rsidTr="00090948">
        <w:tc>
          <w:tcPr>
            <w:tcW w:w="2074" w:type="dxa"/>
            <w:vAlign w:val="center"/>
          </w:tcPr>
          <w:p w14:paraId="53760700" w14:textId="6103BF6A" w:rsidR="00090948" w:rsidRPr="00090948" w:rsidRDefault="00090948" w:rsidP="0009094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</w:t>
            </w:r>
          </w:p>
        </w:tc>
        <w:tc>
          <w:tcPr>
            <w:tcW w:w="2074" w:type="dxa"/>
            <w:vAlign w:val="center"/>
          </w:tcPr>
          <w:p w14:paraId="71F77E76" w14:textId="77777777" w:rsidR="00090948" w:rsidRPr="00090948" w:rsidRDefault="00090948" w:rsidP="00090948">
            <w:pPr>
              <w:jc w:val="center"/>
              <w:rPr>
                <w:rFonts w:hint="eastAsia"/>
              </w:rPr>
            </w:pPr>
          </w:p>
        </w:tc>
        <w:tc>
          <w:tcPr>
            <w:tcW w:w="2074" w:type="dxa"/>
            <w:vAlign w:val="center"/>
          </w:tcPr>
          <w:p w14:paraId="3EBB718C" w14:textId="0F481A22" w:rsidR="00090948" w:rsidRPr="00090948" w:rsidRDefault="00090948" w:rsidP="0009094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2074" w:type="dxa"/>
            <w:vAlign w:val="center"/>
          </w:tcPr>
          <w:p w14:paraId="37FFEB4A" w14:textId="77777777" w:rsidR="00090948" w:rsidRPr="00090948" w:rsidRDefault="00090948" w:rsidP="00090948">
            <w:pPr>
              <w:jc w:val="center"/>
              <w:rPr>
                <w:rFonts w:hint="eastAsia"/>
              </w:rPr>
            </w:pPr>
          </w:p>
        </w:tc>
      </w:tr>
      <w:tr w:rsidR="00090948" w14:paraId="7EDCE6C5" w14:textId="77777777" w:rsidTr="00090948">
        <w:tc>
          <w:tcPr>
            <w:tcW w:w="2074" w:type="dxa"/>
            <w:vAlign w:val="center"/>
          </w:tcPr>
          <w:p w14:paraId="3E1FDB6C" w14:textId="330F1FD4" w:rsidR="00090948" w:rsidRPr="00090948" w:rsidRDefault="00090948" w:rsidP="0009094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E</w:t>
            </w:r>
          </w:p>
        </w:tc>
        <w:tc>
          <w:tcPr>
            <w:tcW w:w="2074" w:type="dxa"/>
            <w:vAlign w:val="center"/>
          </w:tcPr>
          <w:p w14:paraId="67319620" w14:textId="77777777" w:rsidR="00090948" w:rsidRPr="00090948" w:rsidRDefault="00090948" w:rsidP="00090948">
            <w:pPr>
              <w:jc w:val="center"/>
              <w:rPr>
                <w:rFonts w:hint="eastAsia"/>
              </w:rPr>
            </w:pPr>
          </w:p>
        </w:tc>
        <w:tc>
          <w:tcPr>
            <w:tcW w:w="2074" w:type="dxa"/>
            <w:vAlign w:val="center"/>
          </w:tcPr>
          <w:p w14:paraId="745925EF" w14:textId="4F0CDC57" w:rsidR="00090948" w:rsidRPr="00090948" w:rsidRDefault="00090948" w:rsidP="0009094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  <w:tc>
          <w:tcPr>
            <w:tcW w:w="2074" w:type="dxa"/>
            <w:vAlign w:val="center"/>
          </w:tcPr>
          <w:p w14:paraId="1B1139A3" w14:textId="77777777" w:rsidR="00090948" w:rsidRPr="00090948" w:rsidRDefault="00090948" w:rsidP="00090948">
            <w:pPr>
              <w:jc w:val="center"/>
              <w:rPr>
                <w:rFonts w:hint="eastAsia"/>
              </w:rPr>
            </w:pPr>
          </w:p>
        </w:tc>
      </w:tr>
      <w:tr w:rsidR="00090948" w14:paraId="1BFC66D6" w14:textId="77777777" w:rsidTr="00090948">
        <w:trPr>
          <w:trHeight w:val="298"/>
        </w:trPr>
        <w:tc>
          <w:tcPr>
            <w:tcW w:w="2074" w:type="dxa"/>
            <w:vAlign w:val="center"/>
          </w:tcPr>
          <w:p w14:paraId="7B8E1B7C" w14:textId="1C886118" w:rsidR="00090948" w:rsidRPr="00090948" w:rsidRDefault="00090948" w:rsidP="0009094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</w:t>
            </w:r>
          </w:p>
        </w:tc>
        <w:tc>
          <w:tcPr>
            <w:tcW w:w="2074" w:type="dxa"/>
            <w:vAlign w:val="center"/>
          </w:tcPr>
          <w:p w14:paraId="15C15112" w14:textId="77777777" w:rsidR="00090948" w:rsidRPr="00090948" w:rsidRDefault="00090948" w:rsidP="00090948">
            <w:pPr>
              <w:jc w:val="center"/>
              <w:rPr>
                <w:rFonts w:hint="eastAsia"/>
              </w:rPr>
            </w:pPr>
          </w:p>
        </w:tc>
        <w:tc>
          <w:tcPr>
            <w:tcW w:w="2074" w:type="dxa"/>
            <w:vAlign w:val="center"/>
          </w:tcPr>
          <w:p w14:paraId="344FDE1B" w14:textId="77777777" w:rsidR="00090948" w:rsidRPr="00090948" w:rsidRDefault="00090948" w:rsidP="00090948">
            <w:pPr>
              <w:jc w:val="center"/>
              <w:rPr>
                <w:rFonts w:hint="eastAsia"/>
              </w:rPr>
            </w:pPr>
          </w:p>
        </w:tc>
        <w:tc>
          <w:tcPr>
            <w:tcW w:w="2074" w:type="dxa"/>
            <w:vAlign w:val="center"/>
          </w:tcPr>
          <w:p w14:paraId="77087EFB" w14:textId="77777777" w:rsidR="00090948" w:rsidRPr="00090948" w:rsidRDefault="00090948" w:rsidP="00090948">
            <w:pPr>
              <w:jc w:val="center"/>
              <w:rPr>
                <w:rFonts w:hint="eastAsia"/>
              </w:rPr>
            </w:pPr>
          </w:p>
        </w:tc>
      </w:tr>
    </w:tbl>
    <w:p w14:paraId="16C9A202" w14:textId="3333D2DD" w:rsidR="003A6FF7" w:rsidRDefault="00356C14" w:rsidP="003A6FF7">
      <w:pPr>
        <w:rPr>
          <w:rFonts w:ascii="华文宋体" w:eastAsia="华文宋体" w:hAnsi="华文宋体" w:hint="eastAsia"/>
          <w:sz w:val="32"/>
          <w:szCs w:val="32"/>
        </w:rPr>
      </w:pPr>
      <w:r>
        <w:rPr>
          <w:rFonts w:ascii="华文宋体" w:eastAsia="华文宋体" w:hAnsi="华文宋体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7632" behindDoc="1" locked="0" layoutInCell="1" allowOverlap="1" wp14:anchorId="48391384" wp14:editId="4FA52144">
                <wp:simplePos x="0" y="0"/>
                <wp:positionH relativeFrom="column">
                  <wp:posOffset>-208093</wp:posOffset>
                </wp:positionH>
                <wp:positionV relativeFrom="paragraph">
                  <wp:posOffset>43370</wp:posOffset>
                </wp:positionV>
                <wp:extent cx="5955825" cy="1633206"/>
                <wp:effectExtent l="0" t="0" r="6985" b="6985"/>
                <wp:wrapNone/>
                <wp:docPr id="1023302628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955825" cy="163320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8D6950" w14:textId="56DACBFF" w:rsidR="00356C14" w:rsidRDefault="00090948">
                            <w:r>
                              <w:rPr>
                                <w:rFonts w:hint="eastAsia"/>
                              </w:rPr>
                              <w:t xml:space="preserve">3. </w:t>
                            </w:r>
                            <w:r>
                              <w:rPr>
                                <w:rFonts w:hint="eastAsia"/>
                              </w:rPr>
                              <w:t>记录音阶频率如下：</w:t>
                            </w:r>
                          </w:p>
                          <w:p w14:paraId="40AB81DF" w14:textId="77777777" w:rsidR="00090948" w:rsidRDefault="00090948"/>
                          <w:p w14:paraId="7B898A6B" w14:textId="77777777" w:rsidR="00090948" w:rsidRDefault="00090948"/>
                          <w:p w14:paraId="066ECF6D" w14:textId="77777777" w:rsidR="00090948" w:rsidRDefault="00090948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1277830D" w14:textId="1D2BC8CF" w:rsidR="00090948" w:rsidRDefault="00090948">
                            <w:r>
                              <w:rPr>
                                <w:rFonts w:hint="eastAsia"/>
                              </w:rPr>
                              <w:t>经过比较，与理论值相近</w:t>
                            </w:r>
                          </w:p>
                          <w:p w14:paraId="63CF826A" w14:textId="0F8187AD" w:rsidR="00090948" w:rsidRPr="00090948" w:rsidRDefault="00090948" w:rsidP="0009094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4. </w:t>
                            </w:r>
                            <w:r w:rsidRPr="008C2922">
                              <w:rPr>
                                <w:rFonts w:hint="eastAsia"/>
                              </w:rPr>
                              <w:t>试听七个音阶</w:t>
                            </w:r>
                            <w:r w:rsidRPr="00090948">
                              <w:rPr>
                                <w:rFonts w:hint="eastAsia"/>
                              </w:rPr>
                              <w:t>，没有异常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91384" id="文本框 27" o:spid="_x0000_s1046" type="#_x0000_t202" style="position:absolute;margin-left:-16.4pt;margin-top:3.4pt;width:468.95pt;height:128.6pt;z-index:-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" stroked="f">
                <v:textbox style="mso-fit-shape-to-text:t">
                  <w:txbxContent>
                    <w:p w14:paraId="668D6950" w14:textId="56DACBFF" w:rsidR="00356C14" w:rsidRDefault="00090948">
                      <w:r>
                        <w:rPr>
                          <w:rFonts w:hint="eastAsia"/>
                        </w:rPr>
                        <w:t xml:space="preserve">3. </w:t>
                      </w:r>
                      <w:r>
                        <w:rPr>
                          <w:rFonts w:hint="eastAsia"/>
                        </w:rPr>
                        <w:t>记录音阶频率如下：</w:t>
                      </w:r>
                    </w:p>
                    <w:p w14:paraId="40AB81DF" w14:textId="77777777" w:rsidR="00090948" w:rsidRDefault="00090948"/>
                    <w:p w14:paraId="7B898A6B" w14:textId="77777777" w:rsidR="00090948" w:rsidRDefault="00090948"/>
                    <w:p w14:paraId="066ECF6D" w14:textId="77777777" w:rsidR="00090948" w:rsidRDefault="00090948">
                      <w:pPr>
                        <w:rPr>
                          <w:rFonts w:hint="eastAsia"/>
                        </w:rPr>
                      </w:pPr>
                    </w:p>
                    <w:p w14:paraId="1277830D" w14:textId="1D2BC8CF" w:rsidR="00090948" w:rsidRDefault="00090948">
                      <w:r>
                        <w:rPr>
                          <w:rFonts w:hint="eastAsia"/>
                        </w:rPr>
                        <w:t>经过比较，与理论值相近</w:t>
                      </w:r>
                    </w:p>
                    <w:p w14:paraId="63CF826A" w14:textId="0F8187AD" w:rsidR="00090948" w:rsidRPr="00090948" w:rsidRDefault="00090948" w:rsidP="0009094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4. </w:t>
                      </w:r>
                      <w:r w:rsidRPr="008C2922">
                        <w:rPr>
                          <w:rFonts w:hint="eastAsia"/>
                        </w:rPr>
                        <w:t>试听七个音阶</w:t>
                      </w:r>
                      <w:r w:rsidRPr="00090948">
                        <w:rPr>
                          <w:rFonts w:hint="eastAsia"/>
                        </w:rPr>
                        <w:t>，没有异常</w:t>
                      </w:r>
                    </w:p>
                  </w:txbxContent>
                </v:textbox>
              </v:shape>
            </w:pict>
          </mc:Fallback>
        </mc:AlternateContent>
      </w:r>
      <w:r w:rsidR="00A85535">
        <w:rPr>
          <w:rFonts w:ascii="华文宋体" w:eastAsia="华文宋体" w:hAnsi="华文宋体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C9D59B" wp14:editId="7AB530D9">
                <wp:simplePos x="0" y="0"/>
                <wp:positionH relativeFrom="margin">
                  <wp:align>center</wp:align>
                </wp:positionH>
                <wp:positionV relativeFrom="paragraph">
                  <wp:posOffset>-429895</wp:posOffset>
                </wp:positionV>
                <wp:extent cx="6509442" cy="9705315"/>
                <wp:effectExtent l="0" t="0" r="24765" b="10795"/>
                <wp:wrapNone/>
                <wp:docPr id="91512211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9442" cy="97053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94852D" id="矩形 7" o:spid="_x0000_s1026" style="position:absolute;left:0;text-align:left;margin-left:0;margin-top:-33.85pt;width:512.55pt;height:764.2pt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" filled="f" strokecolor="black [3213]" strokeweight="1pt">
                <w10:wrap anchorx="margin"/>
              </v:rect>
            </w:pict>
          </mc:Fallback>
        </mc:AlternateContent>
      </w:r>
    </w:p>
    <w:p w14:paraId="5058F507" w14:textId="4BE5A92F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7FBCE043" w14:textId="25F77DE1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0BF45890" w14:textId="7502F478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37F64748" w14:textId="785E99E9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7E196D1E" w14:textId="118D2CB7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307C218B" w14:textId="45D079E6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251F9EE6" w14:textId="0A17BAA0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491FA962" w14:textId="67F85607" w:rsidR="003A6FF7" w:rsidRDefault="001F57F8" w:rsidP="003A6FF7">
      <w:pPr>
        <w:rPr>
          <w:rFonts w:ascii="华文宋体" w:eastAsia="华文宋体" w:hAnsi="华文宋体" w:hint="eastAsia"/>
          <w:sz w:val="32"/>
          <w:szCs w:val="32"/>
        </w:rPr>
      </w:pPr>
      <w:r w:rsidRPr="00EA205C">
        <w:rPr>
          <w:rFonts w:ascii="华文宋体" w:eastAsia="华文宋体" w:hAnsi="华文宋体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61100C88" wp14:editId="6ED36377">
                <wp:simplePos x="0" y="0"/>
                <wp:positionH relativeFrom="margin">
                  <wp:posOffset>-222664</wp:posOffset>
                </wp:positionH>
                <wp:positionV relativeFrom="paragraph">
                  <wp:posOffset>568947</wp:posOffset>
                </wp:positionV>
                <wp:extent cx="5632450" cy="1404620"/>
                <wp:effectExtent l="0" t="0" r="6350" b="6985"/>
                <wp:wrapSquare wrapText="bothSides"/>
                <wp:docPr id="28591833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2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4D27F0" w14:textId="6CDA594A" w:rsidR="001E21CA" w:rsidRPr="001E21CA" w:rsidRDefault="001E21CA" w:rsidP="001F57F8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1100C88" id="_x0000_s1047" type="#_x0000_t202" style="position:absolute;margin-left:-17.55pt;margin-top:44.8pt;width:443.5pt;height:110.6pt;z-index:25170944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" stroked="f">
                <v:textbox style="mso-fit-shape-to-text:t">
                  <w:txbxContent>
                    <w:p w14:paraId="244D27F0" w14:textId="6CDA594A" w:rsidR="001E21CA" w:rsidRPr="001E21CA" w:rsidRDefault="001E21CA" w:rsidP="001F57F8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69322A9" w14:textId="6B67BAA7" w:rsidR="003A6FF7" w:rsidRDefault="0007613C" w:rsidP="003A6FF7">
      <w:pPr>
        <w:rPr>
          <w:rFonts w:ascii="华文宋体" w:eastAsia="华文宋体" w:hAnsi="华文宋体" w:hint="eastAsia"/>
          <w:sz w:val="32"/>
          <w:szCs w:val="32"/>
        </w:rPr>
      </w:pPr>
      <w:r>
        <w:rPr>
          <w:rFonts w:ascii="华文宋体" w:eastAsia="华文宋体" w:hAnsi="华文宋体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6CB67E9" wp14:editId="745E3FAA">
                <wp:simplePos x="0" y="0"/>
                <wp:positionH relativeFrom="column">
                  <wp:posOffset>-651850</wp:posOffset>
                </wp:positionH>
                <wp:positionV relativeFrom="page">
                  <wp:posOffset>5032287</wp:posOffset>
                </wp:positionV>
                <wp:extent cx="2878455" cy="651510"/>
                <wp:effectExtent l="0" t="0" r="0" b="0"/>
                <wp:wrapNone/>
                <wp:docPr id="2066530574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8455" cy="651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FF349A" w14:textId="77777777" w:rsidR="0007613C" w:rsidRPr="0007613C" w:rsidRDefault="0007613C" w:rsidP="0007613C">
                            <w:pPr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  <w:t>六</w:t>
                            </w:r>
                            <w:r w:rsidRPr="0007613C"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  <w:t>．实验</w:t>
                            </w:r>
                            <w:r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  <w:t>思考题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CB67E9" id="_x0000_s1048" type="#_x0000_t202" style="position:absolute;margin-left:-51.35pt;margin-top:396.25pt;width:226.65pt;height:51.3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" filled="f" stroked="f" strokeweight=".5pt">
                <v:textbox>
                  <w:txbxContent>
                    <w:p w14:paraId="1DFF349A" w14:textId="77777777" w:rsidR="0007613C" w:rsidRPr="0007613C" w:rsidRDefault="0007613C" w:rsidP="0007613C">
                      <w:pPr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</w:pPr>
                      <w:r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  <w:t>六</w:t>
                      </w:r>
                      <w:r w:rsidRPr="0007613C"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  <w:t>．实验</w:t>
                      </w:r>
                      <w:r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  <w:t>思考题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55A55927" w14:textId="77777777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5EFB76D3" w14:textId="20623C31" w:rsidR="003A6FF7" w:rsidRP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sectPr w:rsidR="003A6FF7" w:rsidRPr="003A6FF7" w:rsidSect="00E600C7">
      <w:pgSz w:w="11906" w:h="16838" w:code="9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09DEEC" w14:textId="77777777" w:rsidR="009D6D08" w:rsidRDefault="009D6D08" w:rsidP="00E40D3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52F1EDC" w14:textId="77777777" w:rsidR="009D6D08" w:rsidRDefault="009D6D08" w:rsidP="00E40D3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FD4B37" w14:textId="77777777" w:rsidR="009D6D08" w:rsidRDefault="009D6D08" w:rsidP="00E40D3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58FC730" w14:textId="77777777" w:rsidR="009D6D08" w:rsidRDefault="009D6D08" w:rsidP="00E40D3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721DC6"/>
    <w:multiLevelType w:val="hybridMultilevel"/>
    <w:tmpl w:val="C0F6251C"/>
    <w:lvl w:ilvl="0" w:tplc="65C0EC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9434BB6"/>
    <w:multiLevelType w:val="hybridMultilevel"/>
    <w:tmpl w:val="FDE6F336"/>
    <w:lvl w:ilvl="0" w:tplc="1E1800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92898943">
    <w:abstractNumId w:val="1"/>
  </w:num>
  <w:num w:numId="2" w16cid:durableId="2119375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attachedTemplate r:id="rId1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E50"/>
    <w:rsid w:val="00043317"/>
    <w:rsid w:val="0007613C"/>
    <w:rsid w:val="00090948"/>
    <w:rsid w:val="000C4CEF"/>
    <w:rsid w:val="000E1C70"/>
    <w:rsid w:val="000F5250"/>
    <w:rsid w:val="00147B26"/>
    <w:rsid w:val="0019638C"/>
    <w:rsid w:val="001A2E6F"/>
    <w:rsid w:val="001A4197"/>
    <w:rsid w:val="001D5378"/>
    <w:rsid w:val="001E21CA"/>
    <w:rsid w:val="001F57F8"/>
    <w:rsid w:val="002A1741"/>
    <w:rsid w:val="0032029B"/>
    <w:rsid w:val="00337CD6"/>
    <w:rsid w:val="00355063"/>
    <w:rsid w:val="00356C14"/>
    <w:rsid w:val="0037681D"/>
    <w:rsid w:val="00385992"/>
    <w:rsid w:val="003A6FF7"/>
    <w:rsid w:val="003B750A"/>
    <w:rsid w:val="00415ABB"/>
    <w:rsid w:val="00455F21"/>
    <w:rsid w:val="004823DD"/>
    <w:rsid w:val="004C6DC9"/>
    <w:rsid w:val="004E6D74"/>
    <w:rsid w:val="00530471"/>
    <w:rsid w:val="005854D9"/>
    <w:rsid w:val="00642E50"/>
    <w:rsid w:val="00655D0B"/>
    <w:rsid w:val="006D0D1F"/>
    <w:rsid w:val="006D4EFF"/>
    <w:rsid w:val="00706F8E"/>
    <w:rsid w:val="00717647"/>
    <w:rsid w:val="00746DAD"/>
    <w:rsid w:val="007649B7"/>
    <w:rsid w:val="0082561E"/>
    <w:rsid w:val="008258E0"/>
    <w:rsid w:val="00843E65"/>
    <w:rsid w:val="008A6CF6"/>
    <w:rsid w:val="008C2922"/>
    <w:rsid w:val="008E2EDE"/>
    <w:rsid w:val="0093257C"/>
    <w:rsid w:val="00970986"/>
    <w:rsid w:val="009B0442"/>
    <w:rsid w:val="009D6D08"/>
    <w:rsid w:val="009F0FD6"/>
    <w:rsid w:val="00A11BCD"/>
    <w:rsid w:val="00A277B8"/>
    <w:rsid w:val="00A62564"/>
    <w:rsid w:val="00A74665"/>
    <w:rsid w:val="00A7752A"/>
    <w:rsid w:val="00A85535"/>
    <w:rsid w:val="00AF4348"/>
    <w:rsid w:val="00B143FE"/>
    <w:rsid w:val="00B3458E"/>
    <w:rsid w:val="00B34DC2"/>
    <w:rsid w:val="00B536EC"/>
    <w:rsid w:val="00B6264F"/>
    <w:rsid w:val="00B661AC"/>
    <w:rsid w:val="00B717BA"/>
    <w:rsid w:val="00BC3A3A"/>
    <w:rsid w:val="00BE6CC3"/>
    <w:rsid w:val="00C1550D"/>
    <w:rsid w:val="00C65085"/>
    <w:rsid w:val="00C7002D"/>
    <w:rsid w:val="00CC4E07"/>
    <w:rsid w:val="00CE098D"/>
    <w:rsid w:val="00CF6833"/>
    <w:rsid w:val="00CF7D4B"/>
    <w:rsid w:val="00D264D4"/>
    <w:rsid w:val="00DD1533"/>
    <w:rsid w:val="00E042DF"/>
    <w:rsid w:val="00E23B52"/>
    <w:rsid w:val="00E40D34"/>
    <w:rsid w:val="00E600C7"/>
    <w:rsid w:val="00EA205C"/>
    <w:rsid w:val="00EC04A9"/>
    <w:rsid w:val="00EC3099"/>
    <w:rsid w:val="00F12C76"/>
    <w:rsid w:val="00F25872"/>
    <w:rsid w:val="00F26929"/>
    <w:rsid w:val="00FA6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A3372F"/>
  <w15:chartTrackingRefBased/>
  <w15:docId w15:val="{4FF3E3EA-7A53-4F66-BAD9-6FD8D6E90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613C"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65085"/>
    <w:rPr>
      <w:color w:val="666666"/>
    </w:rPr>
  </w:style>
  <w:style w:type="paragraph" w:styleId="a4">
    <w:name w:val="header"/>
    <w:basedOn w:val="a"/>
    <w:link w:val="a5"/>
    <w:uiPriority w:val="99"/>
    <w:unhideWhenUsed/>
    <w:rsid w:val="00E40D3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0D34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0D3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0D34"/>
    <w:rPr>
      <w:sz w:val="18"/>
      <w:szCs w:val="18"/>
    </w:rPr>
  </w:style>
  <w:style w:type="paragraph" w:styleId="a8">
    <w:name w:val="List Paragraph"/>
    <w:basedOn w:val="a"/>
    <w:uiPriority w:val="34"/>
    <w:qFormat/>
    <w:rsid w:val="00642E50"/>
    <w:pPr>
      <w:ind w:firstLineChars="200" w:firstLine="420"/>
    </w:pPr>
  </w:style>
  <w:style w:type="paragraph" w:styleId="a9">
    <w:name w:val="caption"/>
    <w:basedOn w:val="a"/>
    <w:next w:val="a"/>
    <w:uiPriority w:val="35"/>
    <w:unhideWhenUsed/>
    <w:qFormat/>
    <w:rsid w:val="00C7002D"/>
    <w:rPr>
      <w:rFonts w:asciiTheme="majorHAnsi" w:eastAsia="黑体" w:hAnsiTheme="majorHAnsi" w:cstheme="majorBidi"/>
      <w:sz w:val="20"/>
      <w:szCs w:val="20"/>
    </w:rPr>
  </w:style>
  <w:style w:type="table" w:styleId="aa">
    <w:name w:val="Table Grid"/>
    <w:basedOn w:val="a1"/>
    <w:uiPriority w:val="39"/>
    <w:rsid w:val="00CF68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830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exay\Desktop\&#25968;&#23383;&#36923;&#36753;&#23454;&#39564;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solidFill>
          <a:srgbClr val="FFFFFF"/>
        </a:solidFill>
        <a:ln w="9525">
          <a:solidFill>
            <a:srgbClr val="000000"/>
          </a:solidFill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097730-E817-47FE-AA3A-135F0E6220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数字逻辑实验模板.dotx</Template>
  <TotalTime>3496</TotalTime>
  <Pages>4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hexay</dc:creator>
  <cp:keywords/>
  <dc:description/>
  <cp:lastModifiedBy>耕嘉 张</cp:lastModifiedBy>
  <cp:revision>31</cp:revision>
  <dcterms:created xsi:type="dcterms:W3CDTF">2024-11-03T07:40:00Z</dcterms:created>
  <dcterms:modified xsi:type="dcterms:W3CDTF">2024-11-29T11:38:00Z</dcterms:modified>
</cp:coreProperties>
</file>