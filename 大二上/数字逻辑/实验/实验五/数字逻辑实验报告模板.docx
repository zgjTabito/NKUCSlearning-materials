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9199A" w14:textId="77777777" w:rsidR="00655D0B" w:rsidRDefault="00655D0B" w:rsidP="00C65085">
      <w:pPr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</w:p>
    <w:p w14:paraId="5B77EFE7" w14:textId="77777777" w:rsidR="00C65085" w:rsidRDefault="00E40D34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A5BF5" wp14:editId="5876C801">
                <wp:simplePos x="0" y="0"/>
                <wp:positionH relativeFrom="column">
                  <wp:posOffset>621992</wp:posOffset>
                </wp:positionH>
                <wp:positionV relativeFrom="page">
                  <wp:posOffset>1909790</wp:posOffset>
                </wp:positionV>
                <wp:extent cx="2760980" cy="615315"/>
                <wp:effectExtent l="0" t="0" r="0" b="0"/>
                <wp:wrapNone/>
                <wp:docPr id="22468760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FE648" w14:textId="3F4941EE" w:rsidR="00E40D34" w:rsidRPr="00E40D34" w:rsidRDefault="00642E50">
                            <w:pP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  <w:t>数字逻辑实验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5BF5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9pt;margin-top:150.4pt;width:217.4pt;height:48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" filled="f" stroked="f" strokeweight=".5pt">
                <v:textbox>
                  <w:txbxContent>
                    <w:p w14:paraId="7DDFE648" w14:textId="3F4941EE" w:rsidR="00E40D34" w:rsidRPr="00E40D34" w:rsidRDefault="00642E50">
                      <w:pP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  <w:t>数字逻辑实验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E3ADE5" wp14:editId="3C931ABC">
                <wp:simplePos x="0" y="0"/>
                <wp:positionH relativeFrom="column">
                  <wp:posOffset>-617899</wp:posOffset>
                </wp:positionH>
                <wp:positionV relativeFrom="page">
                  <wp:posOffset>6509442</wp:posOffset>
                </wp:positionV>
                <wp:extent cx="6521450" cy="3666490"/>
                <wp:effectExtent l="0" t="0" r="12700" b="10160"/>
                <wp:wrapNone/>
                <wp:docPr id="15090053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366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92424E" id="矩形 2" o:spid="_x0000_s1026" style="position:absolute;left:0;text-align:left;margin-left:-48.65pt;margin-top:512.55pt;width:513.5pt;height:288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OKfgIAAF8FAAAOAAAAZHJzL2Uyb0RvYy54bWysVE1v2zAMvQ/YfxB0X21nSbYGdYogRYcB&#10;RRusHXpWZSkWIIuapMTJfv0o+SNZV+ww7GKLIvlIPpK6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" filled="f" strokecolor="black [3213]" strokeweight="1pt">
                <w10:wrap anchory="page"/>
              </v:rect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7164" wp14:editId="1E8BF407">
                <wp:simplePos x="0" y="0"/>
                <wp:positionH relativeFrom="margin">
                  <wp:posOffset>-617899</wp:posOffset>
                </wp:positionH>
                <wp:positionV relativeFrom="page">
                  <wp:posOffset>561315</wp:posOffset>
                </wp:positionV>
                <wp:extent cx="6521450" cy="5730240"/>
                <wp:effectExtent l="0" t="0" r="12700" b="22860"/>
                <wp:wrapNone/>
                <wp:docPr id="6679469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573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AFB8" id="矩形 1" o:spid="_x0000_s1026" style="position:absolute;left:0;text-align:left;margin-left:-48.65pt;margin-top:44.2pt;width:513.5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" filled="f" strokecolor="black [3213]" strokeweight="1pt">
                <w10:wrap anchorx="margin" anchory="page"/>
              </v:rect>
            </w:pict>
          </mc:Fallback>
        </mc:AlternateContent>
      </w:r>
      <w:r w:rsidR="00C65085" w:rsidRPr="00C65085">
        <w:rPr>
          <w:rFonts w:ascii="华文宋体" w:eastAsia="华文宋体" w:hAnsi="华文宋体" w:hint="eastAsia"/>
          <w:b/>
          <w:bCs/>
          <w:sz w:val="36"/>
          <w:szCs w:val="36"/>
        </w:rPr>
        <w:t>南开大学电子信息与光学工程学院</w:t>
      </w:r>
    </w:p>
    <w:p w14:paraId="233B4B49" w14:textId="77777777" w:rsidR="00655D0B" w:rsidRDefault="00655D0B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52"/>
          <w:szCs w:val="5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7D31" wp14:editId="5858BA09">
                <wp:simplePos x="0" y="0"/>
                <wp:positionH relativeFrom="column">
                  <wp:posOffset>2387110</wp:posOffset>
                </wp:positionH>
                <wp:positionV relativeFrom="paragraph">
                  <wp:posOffset>624513</wp:posOffset>
                </wp:positionV>
                <wp:extent cx="1240325" cy="425016"/>
                <wp:effectExtent l="0" t="0" r="0" b="0"/>
                <wp:wrapNone/>
                <wp:docPr id="6014613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C6589" w14:textId="16A7464B" w:rsidR="00655D0B" w:rsidRPr="003A6FF7" w:rsidRDefault="005A1CCF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D31" id="文本框 3" o:spid="_x0000_s1027" type="#_x0000_t202" style="position:absolute;left:0;text-align:left;margin-left:187.95pt;margin-top:49.15pt;width:97.65pt;height:3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iJGQ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" filled="f" stroked="f" strokeweight=".5pt">
                <v:textbox>
                  <w:txbxContent>
                    <w:p w14:paraId="34BC6589" w14:textId="16A7464B" w:rsidR="00655D0B" w:rsidRPr="003A6FF7" w:rsidRDefault="005A1CCF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五</w:t>
                      </w:r>
                    </w:p>
                  </w:txbxContent>
                </v:textbox>
              </v:shape>
            </w:pict>
          </mc:Fallback>
        </mc:AlternateConten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__________</w:t>
      </w:r>
      <w:r>
        <w:rPr>
          <w:rFonts w:ascii="华文宋体" w:eastAsia="华文宋体" w:hAnsi="华文宋体" w:hint="eastAsia"/>
          <w:b/>
          <w:bCs/>
          <w:sz w:val="52"/>
          <w:szCs w:val="52"/>
        </w:rPr>
        <w:t>_______</w: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实验报告</w:t>
      </w:r>
    </w:p>
    <w:p w14:paraId="34C3E53E" w14:textId="77777777" w:rsidR="00655D0B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136" wp14:editId="2F321B92">
                <wp:simplePos x="0" y="0"/>
                <wp:positionH relativeFrom="column">
                  <wp:posOffset>966457</wp:posOffset>
                </wp:positionH>
                <wp:positionV relativeFrom="paragraph">
                  <wp:posOffset>426871</wp:posOffset>
                </wp:positionV>
                <wp:extent cx="4164594" cy="506994"/>
                <wp:effectExtent l="0" t="0" r="0" b="7620"/>
                <wp:wrapNone/>
                <wp:docPr id="20799083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594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27F" w14:textId="7D198EA2" w:rsidR="003A6FF7" w:rsidRPr="003A6FF7" w:rsidRDefault="005A1CCF" w:rsidP="003A6FF7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双稳态触发器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C136" id="_x0000_s1028" type="#_x0000_t202" style="position:absolute;left:0;text-align:left;margin-left:76.1pt;margin-top:33.6pt;width:327.9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ZTHAIAADMEAAAOAAAAZHJzL2Uyb0RvYy54bWysU02P2jAQvVfqf7B8Lwk00CU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" filled="f" stroked="f" strokeweight=".5pt">
                <v:textbox>
                  <w:txbxContent>
                    <w:p w14:paraId="40D6C27F" w14:textId="7D198EA2" w:rsidR="003A6FF7" w:rsidRPr="003A6FF7" w:rsidRDefault="005A1CCF" w:rsidP="003A6FF7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5A1CCF">
                        <w:rPr>
                          <w:rFonts w:hint="eastAsia"/>
                          <w:sz w:val="32"/>
                          <w:szCs w:val="32"/>
                        </w:rPr>
                        <w:t>双稳态触发器</w:t>
                      </w:r>
                    </w:p>
                  </w:txbxContent>
                </v:textbox>
              </v:shape>
            </w:pict>
          </mc:Fallback>
        </mc:AlternateContent>
      </w:r>
      <w:r w:rsidR="00655D0B" w:rsidRPr="00655D0B">
        <w:rPr>
          <w:rFonts w:ascii="华文宋体" w:eastAsia="华文宋体" w:hAnsi="华文宋体" w:hint="eastAsia"/>
          <w:sz w:val="32"/>
          <w:szCs w:val="32"/>
        </w:rPr>
        <w:t>实验序号</w:t>
      </w:r>
      <w:r w:rsidR="00655D0B">
        <w:rPr>
          <w:rFonts w:ascii="华文宋体" w:eastAsia="华文宋体" w:hAnsi="华文宋体" w:hint="eastAsia"/>
          <w:sz w:val="32"/>
          <w:szCs w:val="32"/>
        </w:rPr>
        <w:t xml:space="preserve">  ______________</w:t>
      </w:r>
    </w:p>
    <w:p w14:paraId="5A3E5E6D" w14:textId="77777777" w:rsidR="00655D0B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8798C" wp14:editId="4D3BAA9A">
                <wp:simplePos x="0" y="0"/>
                <wp:positionH relativeFrom="column">
                  <wp:posOffset>3094022</wp:posOffset>
                </wp:positionH>
                <wp:positionV relativeFrom="paragraph">
                  <wp:posOffset>518562</wp:posOffset>
                </wp:positionV>
                <wp:extent cx="1421394" cy="425016"/>
                <wp:effectExtent l="0" t="0" r="0" b="0"/>
                <wp:wrapNone/>
                <wp:docPr id="19341040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0CD4" w14:textId="7E01CDF6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798C" id="_x0000_s1029" type="#_x0000_t202" style="position:absolute;left:0;text-align:left;margin-left:243.6pt;margin-top:40.85pt;width:111.9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TIGwIAADMEAAAOAAAAZHJzL2Uyb0RvYy54bWysU02P2yAQvVfqf0DcG9uJk3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" filled="f" stroked="f" strokeweight=".5pt">
                <v:textbox>
                  <w:txbxContent>
                    <w:p w14:paraId="632B0CD4" w14:textId="7E01CDF6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0CBF60" wp14:editId="551668CA">
                <wp:simplePos x="0" y="0"/>
                <wp:positionH relativeFrom="column">
                  <wp:posOffset>966457</wp:posOffset>
                </wp:positionH>
                <wp:positionV relativeFrom="paragraph">
                  <wp:posOffset>509509</wp:posOffset>
                </wp:positionV>
                <wp:extent cx="1674892" cy="425016"/>
                <wp:effectExtent l="0" t="0" r="0" b="0"/>
                <wp:wrapNone/>
                <wp:docPr id="1319086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892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A607" w14:textId="45F913F8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F60" id="_x0000_s1030" type="#_x0000_t202" style="position:absolute;left:0;text-align:left;margin-left:76.1pt;margin-top:40.1pt;width:131.9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V2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" filled="f" stroked="f" strokeweight=".5pt">
                <v:textbox>
                  <w:txbxContent>
                    <w:p w14:paraId="3698A607" w14:textId="45F913F8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 w:rsidR="00655D0B">
        <w:rPr>
          <w:rFonts w:ascii="华文宋体" w:eastAsia="华文宋体" w:hAnsi="华文宋体" w:hint="eastAsia"/>
          <w:sz w:val="32"/>
          <w:szCs w:val="32"/>
        </w:rPr>
        <w:t>实验名称 __________________________________________</w:t>
      </w:r>
    </w:p>
    <w:p w14:paraId="25B972CF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BEFFF2" wp14:editId="556DDCB3">
                <wp:simplePos x="0" y="0"/>
                <wp:positionH relativeFrom="column">
                  <wp:posOffset>4624058</wp:posOffset>
                </wp:positionH>
                <wp:positionV relativeFrom="paragraph">
                  <wp:posOffset>473924</wp:posOffset>
                </wp:positionV>
                <wp:extent cx="1131684" cy="425016"/>
                <wp:effectExtent l="0" t="0" r="0" b="0"/>
                <wp:wrapNone/>
                <wp:docPr id="17915811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93E3" w14:textId="383F93F7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FFF2" id="_x0000_s1031" type="#_x0000_t202" style="position:absolute;left:0;text-align:left;margin-left:364.1pt;margin-top:37.3pt;width:89.1pt;height:3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r1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" filled="f" stroked="f" strokeweight=".5pt">
                <v:textbox>
                  <w:txbxContent>
                    <w:p w14:paraId="686F93E3" w14:textId="383F93F7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B8AD8B" wp14:editId="31E6AAA1">
                <wp:simplePos x="0" y="0"/>
                <wp:positionH relativeFrom="column">
                  <wp:posOffset>2541760</wp:posOffset>
                </wp:positionH>
                <wp:positionV relativeFrom="paragraph">
                  <wp:posOffset>528245</wp:posOffset>
                </wp:positionV>
                <wp:extent cx="1240325" cy="415761"/>
                <wp:effectExtent l="0" t="0" r="0" b="3810"/>
                <wp:wrapNone/>
                <wp:docPr id="8837578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15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F6A99" w14:textId="0E9FC6C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23</w:t>
                            </w:r>
                            <w:r w:rsidR="00B661AC"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725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AD8B" id="_x0000_s1032" type="#_x0000_t202" style="position:absolute;left:0;text-align:left;margin-left:200.15pt;margin-top:41.6pt;width:97.6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0DGQ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" filled="f" stroked="f" strokeweight=".5pt">
                <v:textbox>
                  <w:txbxContent>
                    <w:p w14:paraId="7CEF6A99" w14:textId="0E9FC6C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23</w:t>
                      </w:r>
                      <w:r w:rsidR="00B661AC">
                        <w:rPr>
                          <w:sz w:val="32"/>
                          <w:szCs w:val="32"/>
                        </w:rPr>
                        <w:t>13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725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CA326" wp14:editId="407BDFA4">
                <wp:simplePos x="0" y="0"/>
                <wp:positionH relativeFrom="margin">
                  <wp:posOffset>468517</wp:posOffset>
                </wp:positionH>
                <wp:positionV relativeFrom="paragraph">
                  <wp:posOffset>537298</wp:posOffset>
                </wp:positionV>
                <wp:extent cx="1575303" cy="424815"/>
                <wp:effectExtent l="0" t="0" r="0" b="0"/>
                <wp:wrapNone/>
                <wp:docPr id="386786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E374" w14:textId="5DB994EE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张耕嘉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A326" id="_x0000_s1033" type="#_x0000_t202" style="position:absolute;left:0;text-align:left;margin-left:36.9pt;margin-top:42.3pt;width:124.05pt;height:33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jz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" filled="f" stroked="f" strokeweight=".5pt">
                <v:textbox>
                  <w:txbxContent>
                    <w:p w14:paraId="3BAAE374" w14:textId="5DB994EE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张耕嘉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_______________ 学院  ________ 系</w:t>
      </w:r>
    </w:p>
    <w:p w14:paraId="567648AA" w14:textId="59644BEB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F73B6" wp14:editId="59ED375C">
                <wp:simplePos x="0" y="0"/>
                <wp:positionH relativeFrom="column">
                  <wp:posOffset>4180438</wp:posOffset>
                </wp:positionH>
                <wp:positionV relativeFrom="paragraph">
                  <wp:posOffset>519820</wp:posOffset>
                </wp:positionV>
                <wp:extent cx="1321806" cy="425016"/>
                <wp:effectExtent l="0" t="0" r="0" b="0"/>
                <wp:wrapNone/>
                <wp:docPr id="202066566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E36EA" w14:textId="65BE4F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B403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73B6" id="_x0000_s1034" type="#_x0000_t202" style="position:absolute;left:0;text-align:left;margin-left:329.15pt;margin-top:40.95pt;width:104.1pt;height:3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HwE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7s8m6VTSjj6xvkkzaYhTXJ9bazz3wS0JBgltUhLRIsd&#10;1s4PoeeQUEzDqlEqUqM06Uo6vZuk8cHFg8mVxhrXXoPl+21Pmqqks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" filled="f" stroked="f" strokeweight=".5pt">
                <v:textbox>
                  <w:txbxContent>
                    <w:p w14:paraId="51DE36EA" w14:textId="65BE4F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B403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20339" wp14:editId="3D3FE52E">
                <wp:simplePos x="0" y="0"/>
                <wp:positionH relativeFrom="column">
                  <wp:posOffset>2994435</wp:posOffset>
                </wp:positionH>
                <wp:positionV relativeFrom="paragraph">
                  <wp:posOffset>519820</wp:posOffset>
                </wp:positionV>
                <wp:extent cx="597528" cy="425016"/>
                <wp:effectExtent l="0" t="0" r="0" b="0"/>
                <wp:wrapNone/>
                <wp:docPr id="159897106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2858B" w14:textId="062B41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0339" id="_x0000_s1035" type="#_x0000_t202" style="position:absolute;left:0;text-align:left;margin-left:235.8pt;margin-top:40.95pt;width:47.0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ZOGw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" filled="f" stroked="f" strokeweight=".5pt">
                <v:textbox>
                  <w:txbxContent>
                    <w:p w14:paraId="39D2858B" w14:textId="062B41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姓名 _____________  学号 __________  实验台号 _____</w:t>
      </w:r>
    </w:p>
    <w:p w14:paraId="12CE76F4" w14:textId="77C15B39" w:rsidR="003A6FF7" w:rsidRDefault="005A1CCF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DAF2" wp14:editId="32B27AFD">
                <wp:simplePos x="0" y="0"/>
                <wp:positionH relativeFrom="margin">
                  <wp:posOffset>1454537</wp:posOffset>
                </wp:positionH>
                <wp:positionV relativeFrom="paragraph">
                  <wp:posOffset>37217</wp:posOffset>
                </wp:positionV>
                <wp:extent cx="1874067" cy="424815"/>
                <wp:effectExtent l="0" t="0" r="0" b="0"/>
                <wp:wrapNone/>
                <wp:docPr id="16873450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067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E6FA" w14:textId="00E5EBF5" w:rsidR="00EC04A9" w:rsidRPr="005A1CCF" w:rsidRDefault="005A1CCF" w:rsidP="00EC04A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2024年11月18日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AF2" id="_x0000_s1036" type="#_x0000_t202" style="position:absolute;left:0;text-align:left;margin-left:114.55pt;margin-top:2.95pt;width:147.55pt;height:33.4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" filled="f" stroked="f" strokeweight=".5pt">
                <v:textbox>
                  <w:txbxContent>
                    <w:p w14:paraId="051DE6FA" w14:textId="00E5EBF5" w:rsidR="00EC04A9" w:rsidRPr="005A1CCF" w:rsidRDefault="005A1CCF" w:rsidP="00EC04A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2024年11月18日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实验日期及时间____________星期___实验地点__________</w:t>
      </w:r>
    </w:p>
    <w:p w14:paraId="15B63646" w14:textId="77777777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A4CE7C9" w14:textId="3A57C13F" w:rsidR="003A6FF7" w:rsidRDefault="00642E5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642E5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6351F" wp14:editId="446F7C0B">
                <wp:simplePos x="0" y="0"/>
                <wp:positionH relativeFrom="column">
                  <wp:posOffset>-295275</wp:posOffset>
                </wp:positionH>
                <wp:positionV relativeFrom="paragraph">
                  <wp:posOffset>802640</wp:posOffset>
                </wp:positionV>
                <wp:extent cx="5864860" cy="2766695"/>
                <wp:effectExtent l="0" t="0" r="254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8AFF6" w14:textId="7EA6693A" w:rsidR="005A1CCF" w:rsidRPr="005A1CCF" w:rsidRDefault="005A1CCF" w:rsidP="005A1CCF">
                            <w:pPr>
                              <w:rPr>
                                <w:rFonts w:hint="eastAsia"/>
                              </w:rPr>
                            </w:pPr>
                            <w:r w:rsidRPr="005A1CCF">
                              <w:rPr>
                                <w:rFonts w:hint="eastAsia"/>
                              </w:rPr>
                              <w:t>1、学习掌握基本RS触发器，D触发器和JK触发器的逻辑功能和测试方法。</w:t>
                            </w:r>
                          </w:p>
                          <w:p w14:paraId="339E3B13" w14:textId="4AA32A36" w:rsidR="00642E50" w:rsidRDefault="005A1CCF" w:rsidP="005A1CCF">
                            <w:pPr>
                              <w:rPr>
                                <w:rFonts w:hint="eastAsia"/>
                              </w:rPr>
                            </w:pPr>
                            <w:r w:rsidRPr="005A1CCF">
                              <w:rPr>
                                <w:rFonts w:hint="eastAsia"/>
                              </w:rPr>
                              <w:t>2、初步了解时序逻辑电路特征。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351F" id="文本框 2" o:spid="_x0000_s1037" type="#_x0000_t202" style="position:absolute;margin-left:-23.25pt;margin-top:63.2pt;width:461.8pt;height:217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" stroked="f">
                <v:textbox>
                  <w:txbxContent>
                    <w:p w14:paraId="2698AFF6" w14:textId="7EA6693A" w:rsidR="005A1CCF" w:rsidRPr="005A1CCF" w:rsidRDefault="005A1CCF" w:rsidP="005A1CCF">
                      <w:pPr>
                        <w:rPr>
                          <w:rFonts w:hint="eastAsia"/>
                        </w:rPr>
                      </w:pPr>
                      <w:r w:rsidRPr="005A1CCF">
                        <w:rPr>
                          <w:rFonts w:hint="eastAsia"/>
                        </w:rPr>
                        <w:t>1、学习掌握基本RS触发器，D触发器和JK触发器的逻辑功能和测试方法。</w:t>
                      </w:r>
                    </w:p>
                    <w:p w14:paraId="339E3B13" w14:textId="4AA32A36" w:rsidR="00642E50" w:rsidRDefault="005A1CCF" w:rsidP="005A1CCF">
                      <w:pPr>
                        <w:rPr>
                          <w:rFonts w:hint="eastAsia"/>
                        </w:rPr>
                      </w:pPr>
                      <w:r w:rsidRPr="005A1CCF">
                        <w:rPr>
                          <w:rFonts w:hint="eastAsia"/>
                        </w:rPr>
                        <w:t>2、初步了解时序逻辑电路特征。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1F870" wp14:editId="1AE5BDB4">
                <wp:simplePos x="0" y="0"/>
                <wp:positionH relativeFrom="column">
                  <wp:posOffset>-572632</wp:posOffset>
                </wp:positionH>
                <wp:positionV relativeFrom="paragraph">
                  <wp:posOffset>376322</wp:posOffset>
                </wp:positionV>
                <wp:extent cx="1928388" cy="506994"/>
                <wp:effectExtent l="0" t="0" r="0" b="7620"/>
                <wp:wrapNone/>
                <wp:docPr id="5546873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388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972D8" w14:textId="77777777" w:rsidR="003A6FF7" w:rsidRDefault="003A6FF7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．实验目的：</w:t>
                            </w:r>
                          </w:p>
                          <w:p w14:paraId="28467240" w14:textId="77777777" w:rsidR="00642E50" w:rsidRPr="003A6FF7" w:rsidRDefault="00642E50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1F870" id="文本框 4" o:spid="_x0000_s1038" type="#_x0000_t202" style="position:absolute;margin-left:-45.1pt;margin-top:29.65pt;width:151.85pt;height:39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UjHAIAADQEAAAOAAAAZHJzL2Uyb0RvYy54bWysU02P2yAQvVfqf0DcGzveJE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" filled="f" stroked="f" strokeweight=".5pt">
                <v:textbox>
                  <w:txbxContent>
                    <w:p w14:paraId="1F5972D8" w14:textId="77777777" w:rsidR="003A6FF7" w:rsidRDefault="003A6FF7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proofErr w:type="gramStart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．实验目的：</w:t>
                      </w:r>
                    </w:p>
                    <w:p w14:paraId="28467240" w14:textId="77777777" w:rsidR="00642E50" w:rsidRPr="003A6FF7" w:rsidRDefault="00642E50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64C104" w14:textId="52F920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4D9CBC" w14:textId="2B51CD1B" w:rsidR="003A6FF7" w:rsidRPr="00EC04A9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828973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FE09D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CB8A6BA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2E0F02F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pPr w:leftFromText="180" w:rightFromText="180" w:vertAnchor="text" w:horzAnchor="margin" w:tblpY="372"/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35"/>
        <w:gridCol w:w="2754"/>
      </w:tblGrid>
      <w:tr w:rsidR="00415ABB" w:rsidRPr="00415ABB" w14:paraId="06E1CE09" w14:textId="77777777" w:rsidTr="00415ABB">
        <w:trPr>
          <w:trHeight w:hRule="exact" w:val="567"/>
        </w:trPr>
        <w:tc>
          <w:tcPr>
            <w:tcW w:w="2972" w:type="dxa"/>
          </w:tcPr>
          <w:p w14:paraId="5A6B00E8" w14:textId="3E45C277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lastRenderedPageBreak/>
              <w:t>实验仪器</w:t>
            </w:r>
          </w:p>
        </w:tc>
        <w:tc>
          <w:tcPr>
            <w:tcW w:w="2835" w:type="dxa"/>
          </w:tcPr>
          <w:p w14:paraId="560EA935" w14:textId="5E51490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型号</w:t>
            </w:r>
          </w:p>
        </w:tc>
        <w:tc>
          <w:tcPr>
            <w:tcW w:w="2754" w:type="dxa"/>
          </w:tcPr>
          <w:p w14:paraId="0B7E49CC" w14:textId="44C52A7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备注</w:t>
            </w:r>
          </w:p>
        </w:tc>
      </w:tr>
      <w:tr w:rsidR="00415ABB" w:rsidRPr="0007613C" w14:paraId="75D3C021" w14:textId="77777777" w:rsidTr="00415ABB">
        <w:trPr>
          <w:trHeight w:hRule="exact" w:val="567"/>
        </w:trPr>
        <w:tc>
          <w:tcPr>
            <w:tcW w:w="2972" w:type="dxa"/>
          </w:tcPr>
          <w:p w14:paraId="1FA9E838" w14:textId="513AC7FC" w:rsidR="00415ABB" w:rsidRPr="0037681D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直流稳压电源</w:t>
            </w:r>
          </w:p>
        </w:tc>
        <w:tc>
          <w:tcPr>
            <w:tcW w:w="2835" w:type="dxa"/>
          </w:tcPr>
          <w:p w14:paraId="543E619E" w14:textId="32FFEE17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SS3323</w:t>
            </w:r>
          </w:p>
        </w:tc>
        <w:tc>
          <w:tcPr>
            <w:tcW w:w="2754" w:type="dxa"/>
          </w:tcPr>
          <w:p w14:paraId="7833C9DB" w14:textId="1A8718D8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提供直流电压</w:t>
            </w:r>
          </w:p>
        </w:tc>
      </w:tr>
      <w:tr w:rsidR="000F5250" w:rsidRPr="0007613C" w14:paraId="2F63C18E" w14:textId="77777777" w:rsidTr="00415ABB">
        <w:trPr>
          <w:trHeight w:hRule="exact" w:val="567"/>
        </w:trPr>
        <w:tc>
          <w:tcPr>
            <w:tcW w:w="2972" w:type="dxa"/>
          </w:tcPr>
          <w:p w14:paraId="577EAFA4" w14:textId="35AA1F5F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电路实验箱</w:t>
            </w:r>
          </w:p>
        </w:tc>
        <w:tc>
          <w:tcPr>
            <w:tcW w:w="2835" w:type="dxa"/>
          </w:tcPr>
          <w:p w14:paraId="322517F2" w14:textId="2081EE96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TFG6080</w:t>
            </w:r>
          </w:p>
        </w:tc>
        <w:tc>
          <w:tcPr>
            <w:tcW w:w="2754" w:type="dxa"/>
          </w:tcPr>
          <w:p w14:paraId="541471EF" w14:textId="6E80D81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提供开关、指示灯、电位器等器件</w:t>
            </w:r>
          </w:p>
        </w:tc>
      </w:tr>
      <w:tr w:rsidR="000F5250" w:rsidRPr="0007613C" w14:paraId="14D1B333" w14:textId="77777777" w:rsidTr="00415ABB">
        <w:trPr>
          <w:trHeight w:hRule="exact" w:val="567"/>
        </w:trPr>
        <w:tc>
          <w:tcPr>
            <w:tcW w:w="2972" w:type="dxa"/>
          </w:tcPr>
          <w:p w14:paraId="2105355C" w14:textId="3AB0792E" w:rsidR="000F5250" w:rsidRPr="0037681D" w:rsidRDefault="005A1CCF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信号发生器</w:t>
            </w:r>
          </w:p>
        </w:tc>
        <w:tc>
          <w:tcPr>
            <w:tcW w:w="2835" w:type="dxa"/>
          </w:tcPr>
          <w:p w14:paraId="5FDCDCEB" w14:textId="25B65D1C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3713FCB0" w14:textId="7A633B4A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5EB933A6" w14:textId="77777777" w:rsidTr="00415ABB">
        <w:trPr>
          <w:trHeight w:hRule="exact" w:val="567"/>
        </w:trPr>
        <w:tc>
          <w:tcPr>
            <w:tcW w:w="2972" w:type="dxa"/>
          </w:tcPr>
          <w:p w14:paraId="4BD4550A" w14:textId="5B8D7B91" w:rsidR="000F5250" w:rsidRPr="0007613C" w:rsidRDefault="005A1CCF" w:rsidP="000F5250">
            <w:pPr>
              <w:tabs>
                <w:tab w:val="left" w:pos="1989"/>
              </w:tabs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示波器</w:t>
            </w:r>
          </w:p>
        </w:tc>
        <w:tc>
          <w:tcPr>
            <w:tcW w:w="2835" w:type="dxa"/>
          </w:tcPr>
          <w:p w14:paraId="2BCF2C3D" w14:textId="6A5E17CF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45E0DE33" w14:textId="4B4189F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460887B8" w14:textId="77777777" w:rsidTr="00415ABB">
        <w:trPr>
          <w:trHeight w:hRule="exact" w:val="567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FF6171" w14:textId="1C2C2361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49E260" w14:textId="7A52ABD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567E4ACD" w14:textId="1113F60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</w:tbl>
    <w:tbl>
      <w:tblPr>
        <w:tblpPr w:leftFromText="180" w:rightFromText="180" w:vertAnchor="text" w:horzAnchor="margin" w:tblpY="3959"/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84"/>
        <w:gridCol w:w="2704"/>
      </w:tblGrid>
      <w:tr w:rsidR="0007613C" w:rsidRPr="00415ABB" w14:paraId="1AC158A8" w14:textId="77777777" w:rsidTr="00C1550D">
        <w:trPr>
          <w:trHeight w:hRule="exact" w:val="534"/>
        </w:trPr>
        <w:tc>
          <w:tcPr>
            <w:tcW w:w="2918" w:type="dxa"/>
          </w:tcPr>
          <w:p w14:paraId="504B713D" w14:textId="4180B5BC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电子元器件</w:t>
            </w:r>
          </w:p>
        </w:tc>
        <w:tc>
          <w:tcPr>
            <w:tcW w:w="2784" w:type="dxa"/>
          </w:tcPr>
          <w:p w14:paraId="7944115D" w14:textId="2E6D0CA5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规格</w:t>
            </w:r>
          </w:p>
        </w:tc>
        <w:tc>
          <w:tcPr>
            <w:tcW w:w="2704" w:type="dxa"/>
          </w:tcPr>
          <w:p w14:paraId="435B25AE" w14:textId="10816DF4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数量</w:t>
            </w:r>
          </w:p>
        </w:tc>
      </w:tr>
      <w:tr w:rsidR="0007613C" w:rsidRPr="0007613C" w14:paraId="67ECBFBE" w14:textId="77777777" w:rsidTr="00C1550D">
        <w:trPr>
          <w:trHeight w:hRule="exact" w:val="534"/>
        </w:trPr>
        <w:tc>
          <w:tcPr>
            <w:tcW w:w="2918" w:type="dxa"/>
          </w:tcPr>
          <w:p w14:paraId="0672F3B6" w14:textId="06E99023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</w:t>
            </w:r>
            <w:r w:rsidR="00A85535">
              <w:rPr>
                <w:rFonts w:ascii="华文宋体" w:eastAsia="华文宋体" w:hAnsi="华文宋体" w:hint="eastAsia"/>
                <w:sz w:val="15"/>
                <w:szCs w:val="15"/>
              </w:rPr>
              <w:t>LS</w:t>
            </w:r>
            <w:r>
              <w:rPr>
                <w:rFonts w:ascii="华文宋体" w:eastAsia="华文宋体" w:hAnsi="华文宋体" w:hint="eastAsia"/>
                <w:sz w:val="15"/>
                <w:szCs w:val="15"/>
              </w:rPr>
              <w:t>00</w:t>
            </w:r>
          </w:p>
        </w:tc>
        <w:tc>
          <w:tcPr>
            <w:tcW w:w="2784" w:type="dxa"/>
          </w:tcPr>
          <w:p w14:paraId="02FC35F5" w14:textId="251FBCD3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0AEAB42" w14:textId="0BDAB404" w:rsidR="0007613C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48EA7AE7" w14:textId="77777777" w:rsidTr="00C1550D">
        <w:trPr>
          <w:trHeight w:hRule="exact" w:val="534"/>
        </w:trPr>
        <w:tc>
          <w:tcPr>
            <w:tcW w:w="2918" w:type="dxa"/>
          </w:tcPr>
          <w:p w14:paraId="0084D8C9" w14:textId="61634FC7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导线</w:t>
            </w:r>
          </w:p>
        </w:tc>
        <w:tc>
          <w:tcPr>
            <w:tcW w:w="2784" w:type="dxa"/>
          </w:tcPr>
          <w:p w14:paraId="037D34B2" w14:textId="3D217AB5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755B4171" w14:textId="31588C40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若干</w:t>
            </w:r>
          </w:p>
        </w:tc>
      </w:tr>
      <w:tr w:rsidR="0007613C" w:rsidRPr="0007613C" w14:paraId="210A0072" w14:textId="77777777" w:rsidTr="00C1550D">
        <w:trPr>
          <w:trHeight w:hRule="exact" w:val="534"/>
        </w:trPr>
        <w:tc>
          <w:tcPr>
            <w:tcW w:w="2918" w:type="dxa"/>
          </w:tcPr>
          <w:p w14:paraId="6679CB41" w14:textId="7DE411BB" w:rsidR="0007613C" w:rsidRPr="0007613C" w:rsidRDefault="005A1CCF" w:rsidP="00C1550D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7476</w:t>
            </w:r>
          </w:p>
        </w:tc>
        <w:tc>
          <w:tcPr>
            <w:tcW w:w="2784" w:type="dxa"/>
          </w:tcPr>
          <w:p w14:paraId="6977668F" w14:textId="0D543EC4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4A67602" w14:textId="32ED8DDF" w:rsidR="0007613C" w:rsidRPr="0007613C" w:rsidRDefault="000F5250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276A1AC9" w14:textId="77777777" w:rsidTr="00C1550D">
        <w:trPr>
          <w:trHeight w:hRule="exact" w:val="534"/>
        </w:trPr>
        <w:tc>
          <w:tcPr>
            <w:tcW w:w="2918" w:type="dxa"/>
          </w:tcPr>
          <w:p w14:paraId="17BFE777" w14:textId="41643309" w:rsidR="0007613C" w:rsidRPr="0007613C" w:rsidRDefault="005A1CCF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7474</w:t>
            </w:r>
          </w:p>
        </w:tc>
        <w:tc>
          <w:tcPr>
            <w:tcW w:w="2784" w:type="dxa"/>
          </w:tcPr>
          <w:p w14:paraId="381F6FBC" w14:textId="549BEB9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90E5F48" w14:textId="0F83C6B9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12A59CBD" w14:textId="77777777" w:rsidTr="00C1550D">
        <w:trPr>
          <w:trHeight w:hRule="exact" w:val="534"/>
        </w:trPr>
        <w:tc>
          <w:tcPr>
            <w:tcW w:w="2918" w:type="dxa"/>
          </w:tcPr>
          <w:p w14:paraId="2C924B64" w14:textId="3BF790B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84" w:type="dxa"/>
          </w:tcPr>
          <w:p w14:paraId="036301EA" w14:textId="0E298A9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084D2589" w14:textId="61F3E756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353AE17E" w14:textId="77777777" w:rsidTr="00C1550D">
        <w:trPr>
          <w:trHeight w:hRule="exact" w:val="534"/>
        </w:trPr>
        <w:tc>
          <w:tcPr>
            <w:tcW w:w="2918" w:type="dxa"/>
          </w:tcPr>
          <w:p w14:paraId="767AB953" w14:textId="5BCEBA7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84" w:type="dxa"/>
          </w:tcPr>
          <w:p w14:paraId="5D24ADF8" w14:textId="15B03C49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6332F702" w14:textId="1CDE7D61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</w:tbl>
    <w:p w14:paraId="24F88FBA" w14:textId="3286F95D" w:rsidR="0093257C" w:rsidRDefault="0093257C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EE9697A" w14:textId="50410592" w:rsidR="0007613C" w:rsidRDefault="005A1CCF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5A1CCF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07768C1E" wp14:editId="16E71E91">
                <wp:simplePos x="0" y="0"/>
                <wp:positionH relativeFrom="margin">
                  <wp:posOffset>-62344</wp:posOffset>
                </wp:positionH>
                <wp:positionV relativeFrom="paragraph">
                  <wp:posOffset>104395</wp:posOffset>
                </wp:positionV>
                <wp:extent cx="5885882" cy="3329980"/>
                <wp:effectExtent l="0" t="0" r="635" b="3810"/>
                <wp:wrapNone/>
                <wp:docPr id="3775224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5882" cy="3329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80CE7" w14:textId="2C901720" w:rsidR="005A1CCF" w:rsidRPr="005A1CCF" w:rsidRDefault="005A1CCF" w:rsidP="00A82B1E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触发器是时序逻辑电路的基本单元，能够存储一位二值信号。它是一种具有记忆功能的时序器件，输出状态不仅与输入信号有关，还与输入信号的次序有关。触发器必须具备以下两个基本特点：</w:t>
                            </w:r>
                          </w:p>
                          <w:p w14:paraId="13B3EFA2" w14:textId="77777777" w:rsidR="005A1CCF" w:rsidRPr="005A1CCF" w:rsidRDefault="005A1CCF" w:rsidP="00A82B1E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1、具有两个能自行保持的稳定状态，用来表示逻辑状态的0和1。</w:t>
                            </w:r>
                          </w:p>
                          <w:p w14:paraId="3460D914" w14:textId="3D96CC1E" w:rsidR="005A1CCF" w:rsidRPr="00A82B1E" w:rsidRDefault="005A1CCF" w:rsidP="00A82B1E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A82B1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2、根据不同的输入信号以及次序，可以置成1或0的状态。本次实验内容主要包括RS触发器、JK触发器和D触发器。</w:t>
                            </w:r>
                          </w:p>
                          <w:p w14:paraId="43770A31" w14:textId="1D887809" w:rsidR="00A82B1E" w:rsidRPr="00A82B1E" w:rsidRDefault="00A82B1E" w:rsidP="00A82B1E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A82B1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基本RS触发器是各种触发器电路中结构形式最简单的一种，同时，它又是许多复杂电路结构触发器的一个组成部分。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8C1E" id="_x0000_s1039" type="#_x0000_t202" style="position:absolute;margin-left:-4.9pt;margin-top:8.2pt;width:463.45pt;height:262.2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" stroked="f">
                <v:textbox>
                  <w:txbxContent>
                    <w:p w14:paraId="76180CE7" w14:textId="2C901720" w:rsidR="005A1CCF" w:rsidRPr="005A1CCF" w:rsidRDefault="005A1CCF" w:rsidP="00A82B1E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5A1CCF">
                        <w:rPr>
                          <w:rFonts w:hint="eastAsia"/>
                          <w:sz w:val="16"/>
                          <w:szCs w:val="16"/>
                        </w:rPr>
                        <w:t>触发器是时序逻辑电路的基本单元，能够存储一位二值信号。它是一种具有记忆功能的时序器件，输出状态不仅与输入信号有关，还与输入信号的次序有关。触发器必须具备以下两个基本特点：</w:t>
                      </w:r>
                    </w:p>
                    <w:p w14:paraId="13B3EFA2" w14:textId="77777777" w:rsidR="005A1CCF" w:rsidRPr="005A1CCF" w:rsidRDefault="005A1CCF" w:rsidP="00A82B1E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5A1CCF">
                        <w:rPr>
                          <w:rFonts w:hint="eastAsia"/>
                          <w:sz w:val="16"/>
                          <w:szCs w:val="16"/>
                        </w:rPr>
                        <w:t>1、具有两个能自行保持的稳定状态，用来表示逻辑状态的0和1。</w:t>
                      </w:r>
                    </w:p>
                    <w:p w14:paraId="3460D914" w14:textId="3D96CC1E" w:rsidR="005A1CCF" w:rsidRPr="00A82B1E" w:rsidRDefault="005A1CCF" w:rsidP="00A82B1E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A82B1E">
                        <w:rPr>
                          <w:rFonts w:hint="eastAsia"/>
                          <w:sz w:val="16"/>
                          <w:szCs w:val="16"/>
                        </w:rPr>
                        <w:t>2、根据不同的输入信号以及次序，可以置成1或0的状态。本次实验内容主要包括RS触发器、JK触发器和D触发器。</w:t>
                      </w:r>
                    </w:p>
                    <w:p w14:paraId="43770A31" w14:textId="1D887809" w:rsidR="00A82B1E" w:rsidRPr="00A82B1E" w:rsidRDefault="00A82B1E" w:rsidP="00A82B1E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A82B1E">
                        <w:rPr>
                          <w:rFonts w:hint="eastAsia"/>
                          <w:sz w:val="16"/>
                          <w:szCs w:val="16"/>
                        </w:rPr>
                        <w:t>基本RS触发器是各种触发器电路中结构形式最简单的一种，同时，它又是许多复杂电路结构触发器的一个组成部分。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CCE40" wp14:editId="434AA4FA">
                <wp:simplePos x="0" y="0"/>
                <wp:positionH relativeFrom="column">
                  <wp:posOffset>-623236</wp:posOffset>
                </wp:positionH>
                <wp:positionV relativeFrom="page">
                  <wp:posOffset>6010710</wp:posOffset>
                </wp:positionV>
                <wp:extent cx="2018665" cy="615315"/>
                <wp:effectExtent l="0" t="0" r="0" b="0"/>
                <wp:wrapNone/>
                <wp:docPr id="9967670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BC5D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三．实验原理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CE40" id="文本框 9" o:spid="_x0000_s1040" type="#_x0000_t202" style="position:absolute;margin-left:-49.05pt;margin-top:473.3pt;width:158.95pt;height:4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" filled="f" stroked="f" strokeweight=".5pt">
                <v:textbox>
                  <w:txbxContent>
                    <w:p w14:paraId="62F8BC5D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三．实验原理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EAB88" wp14:editId="21A7EBEE">
                <wp:simplePos x="0" y="0"/>
                <wp:positionH relativeFrom="column">
                  <wp:posOffset>-662651</wp:posOffset>
                </wp:positionH>
                <wp:positionV relativeFrom="topMargin">
                  <wp:align>bottom</wp:align>
                </wp:positionV>
                <wp:extent cx="2597785" cy="497840"/>
                <wp:effectExtent l="0" t="0" r="0" b="0"/>
                <wp:wrapNone/>
                <wp:docPr id="129185237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8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32664" w14:textId="77777777" w:rsidR="00F12C76" w:rsidRPr="00F12C76" w:rsidRDefault="00F12C76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F12C76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二．实验仪器及元器件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AB88" id="文本框 8" o:spid="_x0000_s1041" type="#_x0000_t202" style="position:absolute;margin-left:-52.2pt;margin-top:0;width:204.5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AlHQIAADQ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" filled="f" stroked="f" strokeweight=".5pt">
                <v:textbox>
                  <w:txbxContent>
                    <w:p w14:paraId="0D232664" w14:textId="77777777" w:rsidR="00F12C76" w:rsidRPr="00F12C76" w:rsidRDefault="00F12C76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F12C76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二．实验仪器及元器件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13C39B3C" w14:textId="778319BB" w:rsidR="003A6FF7" w:rsidRDefault="00A82B1E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6739789C" wp14:editId="562CC04A">
            <wp:simplePos x="0" y="0"/>
            <wp:positionH relativeFrom="column">
              <wp:posOffset>3593291</wp:posOffset>
            </wp:positionH>
            <wp:positionV relativeFrom="paragraph">
              <wp:posOffset>427355</wp:posOffset>
            </wp:positionV>
            <wp:extent cx="928370" cy="1132205"/>
            <wp:effectExtent l="0" t="0" r="5080" b="0"/>
            <wp:wrapNone/>
            <wp:docPr id="55504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439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0ABDBFC1" wp14:editId="50EC1872">
            <wp:simplePos x="0" y="0"/>
            <wp:positionH relativeFrom="column">
              <wp:posOffset>846903</wp:posOffset>
            </wp:positionH>
            <wp:positionV relativeFrom="paragraph">
              <wp:posOffset>422275</wp:posOffset>
            </wp:positionV>
            <wp:extent cx="1193121" cy="1096007"/>
            <wp:effectExtent l="0" t="0" r="7620" b="9525"/>
            <wp:wrapNone/>
            <wp:docPr id="114838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831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21" cy="1096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5480D731" wp14:editId="46F8C6B6">
            <wp:simplePos x="0" y="0"/>
            <wp:positionH relativeFrom="column">
              <wp:posOffset>1986280</wp:posOffset>
            </wp:positionH>
            <wp:positionV relativeFrom="paragraph">
              <wp:posOffset>486158</wp:posOffset>
            </wp:positionV>
            <wp:extent cx="1608758" cy="902989"/>
            <wp:effectExtent l="0" t="0" r="0" b="0"/>
            <wp:wrapNone/>
            <wp:docPr id="49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758" cy="902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C014B68" wp14:editId="65108CDC">
            <wp:simplePos x="0" y="0"/>
            <wp:positionH relativeFrom="margin">
              <wp:posOffset>-513274</wp:posOffset>
            </wp:positionH>
            <wp:positionV relativeFrom="paragraph">
              <wp:posOffset>441644</wp:posOffset>
            </wp:positionV>
            <wp:extent cx="1328372" cy="879132"/>
            <wp:effectExtent l="0" t="0" r="5715" b="0"/>
            <wp:wrapNone/>
            <wp:docPr id="1624486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66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372" cy="87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C76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F0C85" wp14:editId="04196D61">
                <wp:simplePos x="0" y="0"/>
                <wp:positionH relativeFrom="margin">
                  <wp:posOffset>-626952</wp:posOffset>
                </wp:positionH>
                <wp:positionV relativeFrom="page">
                  <wp:posOffset>425513</wp:posOffset>
                </wp:positionV>
                <wp:extent cx="6536469" cy="9813956"/>
                <wp:effectExtent l="0" t="0" r="17145" b="15875"/>
                <wp:wrapNone/>
                <wp:docPr id="96558985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69" cy="9813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6497C" id="矩形 5" o:spid="_x0000_s1026" style="position:absolute;left:0;text-align:left;margin-left:-49.35pt;margin-top:33.5pt;width:514.7pt;height:7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" filled="f" strokecolor="black [3213]" strokeweight="1pt">
                <w10:wrap anchorx="margin" anchory="page"/>
              </v:rect>
            </w:pict>
          </mc:Fallback>
        </mc:AlternateContent>
      </w:r>
    </w:p>
    <w:p w14:paraId="5226F5B5" w14:textId="2526ADEA" w:rsidR="003A6FF7" w:rsidRDefault="00A82B1E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2885113" wp14:editId="33E4A166">
            <wp:simplePos x="0" y="0"/>
            <wp:positionH relativeFrom="margin">
              <wp:posOffset>4557331</wp:posOffset>
            </wp:positionH>
            <wp:positionV relativeFrom="paragraph">
              <wp:posOffset>51503</wp:posOffset>
            </wp:positionV>
            <wp:extent cx="1327345" cy="937508"/>
            <wp:effectExtent l="0" t="0" r="6350" b="0"/>
            <wp:wrapNone/>
            <wp:docPr id="152922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235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345" cy="937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D0156" w14:textId="19BA49BC" w:rsidR="003A6FF7" w:rsidRDefault="00A82B1E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41D57FA" wp14:editId="3B62BBD2">
            <wp:simplePos x="0" y="0"/>
            <wp:positionH relativeFrom="margin">
              <wp:posOffset>-536453</wp:posOffset>
            </wp:positionH>
            <wp:positionV relativeFrom="paragraph">
              <wp:posOffset>551605</wp:posOffset>
            </wp:positionV>
            <wp:extent cx="1784130" cy="1065985"/>
            <wp:effectExtent l="0" t="0" r="6985" b="1270"/>
            <wp:wrapNone/>
            <wp:docPr id="171889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77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130" cy="10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2FE80" w14:textId="0F3673D3" w:rsidR="00A85535" w:rsidRDefault="0010104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5DBEA016" wp14:editId="56C03084">
            <wp:simplePos x="0" y="0"/>
            <wp:positionH relativeFrom="column">
              <wp:posOffset>4367849</wp:posOffset>
            </wp:positionH>
            <wp:positionV relativeFrom="paragraph">
              <wp:posOffset>205886</wp:posOffset>
            </wp:positionV>
            <wp:extent cx="1524016" cy="801934"/>
            <wp:effectExtent l="0" t="0" r="0" b="0"/>
            <wp:wrapNone/>
            <wp:docPr id="380936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628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710" cy="80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664AA10D" wp14:editId="6FEC492D">
            <wp:simplePos x="0" y="0"/>
            <wp:positionH relativeFrom="column">
              <wp:posOffset>3057372</wp:posOffset>
            </wp:positionH>
            <wp:positionV relativeFrom="paragraph">
              <wp:posOffset>127649</wp:posOffset>
            </wp:positionV>
            <wp:extent cx="1271881" cy="896411"/>
            <wp:effectExtent l="0" t="0" r="5080" b="0"/>
            <wp:wrapNone/>
            <wp:docPr id="1858409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919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013" cy="89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0EB17037" wp14:editId="42A931E7">
            <wp:simplePos x="0" y="0"/>
            <wp:positionH relativeFrom="column">
              <wp:posOffset>1257912</wp:posOffset>
            </wp:positionH>
            <wp:positionV relativeFrom="paragraph">
              <wp:posOffset>117869</wp:posOffset>
            </wp:positionV>
            <wp:extent cx="1670190" cy="924872"/>
            <wp:effectExtent l="0" t="0" r="6350" b="8890"/>
            <wp:wrapNone/>
            <wp:docPr id="126682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117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128" cy="93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1026E" w14:textId="41E7C00D" w:rsidR="00A85535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7191F40" w14:textId="3EA4405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0C061" w14:textId="1AC4DB10" w:rsidR="003A6FF7" w:rsidRDefault="00E600C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B7EC" wp14:editId="6D18AA16">
                <wp:simplePos x="0" y="0"/>
                <wp:positionH relativeFrom="column">
                  <wp:posOffset>-607060</wp:posOffset>
                </wp:positionH>
                <wp:positionV relativeFrom="page">
                  <wp:posOffset>539115</wp:posOffset>
                </wp:positionV>
                <wp:extent cx="2878455" cy="651510"/>
                <wp:effectExtent l="0" t="0" r="0" b="0"/>
                <wp:wrapNone/>
                <wp:docPr id="168669964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993D2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四．实验内容、步骤及要求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AB7EC" id="文本框 10" o:spid="_x0000_s1042" type="#_x0000_t202" style="position:absolute;margin-left:-47.8pt;margin-top:42.45pt;width:226.65pt;height:5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" filled="f" stroked="f" strokeweight=".5pt">
                <v:textbox>
                  <w:txbxContent>
                    <w:p w14:paraId="2E5993D2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四．实验内容、步骤及要求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6DC9" w:rsidRPr="004C6DC9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1787ABEA" wp14:editId="10D06413">
                <wp:simplePos x="0" y="0"/>
                <wp:positionH relativeFrom="margin">
                  <wp:posOffset>-26126</wp:posOffset>
                </wp:positionH>
                <wp:positionV relativeFrom="paragraph">
                  <wp:posOffset>107276</wp:posOffset>
                </wp:positionV>
                <wp:extent cx="5262465" cy="1404620"/>
                <wp:effectExtent l="0" t="0" r="0" b="0"/>
                <wp:wrapNone/>
                <wp:docPr id="730547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9F19A" w14:textId="59AC7F7F" w:rsidR="005A1CCF" w:rsidRPr="005A1CCF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1、用7400构成基本RS触发器和时钟型RS触发器（即同步RS触发器），输出端连接LED灯，输入端R、S用逻辑开关控制，做出其状态表。</w:t>
                            </w:r>
                          </w:p>
                          <w:p w14:paraId="2BF476DA" w14:textId="04A58A99" w:rsidR="005A1CCF" w:rsidRPr="005A1CCF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2、7474为D触发器，接好电路，检测其逻辑功能，在CP端输入连续脉冲（TTL方波），观察记录D=1，D=0，D= 时的输出波形，将时钟信号与输出波形对照，观察触发翻转时刻，解释D触发器的特点。</w:t>
                            </w:r>
                          </w:p>
                          <w:p w14:paraId="5C5CC0C0" w14:textId="5DC2C5C1" w:rsidR="005A1CCF" w:rsidRPr="005A1CCF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3、7476为JK触发器，连接电路，在CP端输入连续脉冲，分别设置J=1，K=0；J=0，K=1；J=1，K=1时，7476对应的输出波形，并将时钟信号与输出波形对照，观察出发翻转时刻，解释JK触发器特点。</w:t>
                            </w:r>
                          </w:p>
                          <w:p w14:paraId="6D5B69DA" w14:textId="77777777" w:rsidR="005A1CCF" w:rsidRPr="005A1CCF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4、用D触发器7474实现两位二进制加法计数器。</w:t>
                            </w:r>
                          </w:p>
                          <w:p w14:paraId="66F8C3CF" w14:textId="77777777" w:rsidR="005A1CCF" w:rsidRPr="005A1CCF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5、如何连接电路将D触发器和JK触发器相互转换。</w:t>
                            </w:r>
                          </w:p>
                          <w:p w14:paraId="6808D4B3" w14:textId="14296378" w:rsidR="007649B7" w:rsidRPr="007649B7" w:rsidRDefault="005A1CCF" w:rsidP="005A1CCF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A1CC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6、（选作）用7400和7474做一个单脉冲产生电路，每按一次按键S，电路输出一个脉冲，LED灯闪一下。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7ABEA" id="_x0000_s1043" type="#_x0000_t202" style="position:absolute;margin-left:-2.05pt;margin-top:8.45pt;width:414.35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" stroked="f">
                <v:textbox style="mso-fit-shape-to-text:t">
                  <w:txbxContent>
                    <w:p w14:paraId="1B19F19A" w14:textId="59AC7F7F" w:rsidR="005A1CCF" w:rsidRPr="005A1CCF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1、用7400构成基本RS触发器和时钟型RS触发器（即同步RS触发器），输出端连接LED灯，输入端R、S用逻辑开关控制，做出其状态表。</w:t>
                      </w:r>
                    </w:p>
                    <w:p w14:paraId="2BF476DA" w14:textId="04A58A99" w:rsidR="005A1CCF" w:rsidRPr="005A1CCF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2、7474为D触发器，接好电路，检测其逻辑功能，在CP端输入连续脉冲（TTL方波），观察记录D=1，D=0，D= 时的输出波形，将时钟信号与输出波形对照，观察触发翻转时刻，解释D触发器的特点。</w:t>
                      </w:r>
                    </w:p>
                    <w:p w14:paraId="5C5CC0C0" w14:textId="5DC2C5C1" w:rsidR="005A1CCF" w:rsidRPr="005A1CCF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3、7476为JK触发器，连接电路，在CP端输入连续脉冲，分别设置J=1，K=0；J=0，K=1；J=1，K=1时，7476对应的输出波形，并将时钟信号与输出波形对照，观察出发翻转时刻，解释JK触发器特点。</w:t>
                      </w:r>
                    </w:p>
                    <w:p w14:paraId="6D5B69DA" w14:textId="77777777" w:rsidR="005A1CCF" w:rsidRPr="005A1CCF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4、用D触发器7474实现两位二进制加法计数器。</w:t>
                      </w:r>
                    </w:p>
                    <w:p w14:paraId="66F8C3CF" w14:textId="77777777" w:rsidR="005A1CCF" w:rsidRPr="005A1CCF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5、如何连接电路将D触发器和JK触发器相互转换。</w:t>
                      </w:r>
                    </w:p>
                    <w:p w14:paraId="6808D4B3" w14:textId="14296378" w:rsidR="007649B7" w:rsidRPr="007649B7" w:rsidRDefault="005A1CCF" w:rsidP="005A1CCF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A1CCF">
                        <w:rPr>
                          <w:rFonts w:hint="eastAsia"/>
                          <w:sz w:val="21"/>
                          <w:szCs w:val="21"/>
                        </w:rPr>
                        <w:t>6、（选作）用7400和7474做一个单脉冲产生电路，每按一次按键S，电路输出一个脉冲，LED灯闪一下。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112E4" w14:textId="184C2FC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EA3E0" w14:textId="67D37B5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2118357" w14:textId="494F262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89EF0" w14:textId="5B99EC0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261A42" w14:textId="3226BD0E" w:rsidR="003A6FF7" w:rsidRDefault="002878C4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00D8A3DF" wp14:editId="20D48EEF">
            <wp:simplePos x="0" y="0"/>
            <wp:positionH relativeFrom="column">
              <wp:posOffset>2519144</wp:posOffset>
            </wp:positionH>
            <wp:positionV relativeFrom="paragraph">
              <wp:posOffset>52984</wp:posOffset>
            </wp:positionV>
            <wp:extent cx="2632346" cy="1681266"/>
            <wp:effectExtent l="0" t="0" r="0" b="0"/>
            <wp:wrapNone/>
            <wp:docPr id="276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1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346" cy="1681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36750859" wp14:editId="4E3283B3">
            <wp:simplePos x="0" y="0"/>
            <wp:positionH relativeFrom="column">
              <wp:posOffset>-92272</wp:posOffset>
            </wp:positionH>
            <wp:positionV relativeFrom="paragraph">
              <wp:posOffset>68132</wp:posOffset>
            </wp:positionV>
            <wp:extent cx="2508543" cy="1703067"/>
            <wp:effectExtent l="0" t="0" r="6350" b="0"/>
            <wp:wrapNone/>
            <wp:docPr id="195544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366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543" cy="170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A0AE0" w14:textId="5BDE2009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510165C" w14:textId="7A8981B6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3678E0" w14:textId="23216283" w:rsidR="003A6FF7" w:rsidRDefault="00CB001D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20BDF" wp14:editId="1FBEFA04">
                <wp:simplePos x="0" y="0"/>
                <wp:positionH relativeFrom="column">
                  <wp:posOffset>-574033</wp:posOffset>
                </wp:positionH>
                <wp:positionV relativeFrom="page">
                  <wp:posOffset>5063001</wp:posOffset>
                </wp:positionV>
                <wp:extent cx="5296277" cy="651510"/>
                <wp:effectExtent l="0" t="0" r="0" b="0"/>
                <wp:wrapNone/>
                <wp:docPr id="631610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277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698C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五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结果（包括测量数据、曲线、图形等）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20BDF" id="_x0000_s1044" type="#_x0000_t202" style="position:absolute;margin-left:-45.2pt;margin-top:398.65pt;width:417.05pt;height:5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ieUHAIAADQ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" filled="f" stroked="f" strokeweight=".5pt">
                <v:textbox>
                  <w:txbxContent>
                    <w:p w14:paraId="3CF4698C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五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结果（包括测量数据、曲线、图形等）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5C7FEB8" w14:textId="22D6FAC2" w:rsidR="003A6FF7" w:rsidRDefault="00744B8F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F0A7BB4" wp14:editId="5A8B9DA2">
                <wp:simplePos x="0" y="0"/>
                <wp:positionH relativeFrom="column">
                  <wp:posOffset>-219075</wp:posOffset>
                </wp:positionH>
                <wp:positionV relativeFrom="paragraph">
                  <wp:posOffset>51435</wp:posOffset>
                </wp:positionV>
                <wp:extent cx="5642610" cy="1177925"/>
                <wp:effectExtent l="0" t="0" r="0" b="6985"/>
                <wp:wrapNone/>
                <wp:docPr id="153585190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42610" cy="1177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0540F" w14:textId="527863D7" w:rsidR="002878C4" w:rsidRDefault="002878C4" w:rsidP="00232E98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left="357" w:firstLineChars="0" w:hanging="357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232E9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基本RS触发器：                         时钟型RS触发器：</w:t>
                            </w:r>
                          </w:p>
                          <w:p w14:paraId="5439EA9C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4C6C88B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F3B5A8B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51712E9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61A9EF58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3BFEA62" w14:textId="77777777" w:rsidR="00232E98" w:rsidRDefault="00232E98" w:rsidP="00232E98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9B5F543" w14:textId="71A94A2F" w:rsidR="00CB001D" w:rsidRDefault="000C6337" w:rsidP="00232E98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firstLineChars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D=1时                              </w:t>
                            </w:r>
                            <w:r w:rsidR="00CB001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D=0时</w:t>
                            </w:r>
                            <w:r w:rsidR="00CB001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                     </w:t>
                            </w:r>
                          </w:p>
                          <w:p w14:paraId="38CA0995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4DC520E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6A6D772E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7817754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B57B07D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7D8F80F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816D69C" w14:textId="77777777" w:rsidR="00CB001D" w:rsidRDefault="00CB001D" w:rsidP="00CB001D">
                            <w:pPr>
                              <w:pStyle w:val="a8"/>
                              <w:spacing w:after="0" w:line="240" w:lineRule="exact"/>
                              <w:ind w:left="360" w:firstLineChars="0" w:firstLine="0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70D34E7" w14:textId="20AF762D" w:rsidR="00232E98" w:rsidRPr="00CB001D" w:rsidRDefault="00CB001D" w:rsidP="00CB001D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B001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D=NOT_Q时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A7BB4" id="文本框 26" o:spid="_x0000_s1045" type="#_x0000_t202" style="position:absolute;margin-left:-17.25pt;margin-top:4.05pt;width:444.3pt;height:92.7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" stroked="f">
                <v:textbox style="mso-fit-shape-to-text:t">
                  <w:txbxContent>
                    <w:p w14:paraId="18B0540F" w14:textId="527863D7" w:rsidR="002878C4" w:rsidRDefault="002878C4" w:rsidP="00232E98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left="357" w:firstLineChars="0" w:hanging="357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232E98">
                        <w:rPr>
                          <w:rFonts w:hint="eastAsia"/>
                          <w:sz w:val="16"/>
                          <w:szCs w:val="16"/>
                        </w:rPr>
                        <w:t>基本RS触发器：                         时钟型RS触发器：</w:t>
                      </w:r>
                    </w:p>
                    <w:p w14:paraId="5439EA9C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4C6C88B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F3B5A8B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51712E9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61A9EF58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3BFEA62" w14:textId="77777777" w:rsidR="00232E98" w:rsidRDefault="00232E98" w:rsidP="00232E98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9B5F543" w14:textId="71A94A2F" w:rsidR="00CB001D" w:rsidRDefault="000C6337" w:rsidP="00232E98">
                      <w:pPr>
                        <w:pStyle w:val="a8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firstLineChars="0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D=1时                              </w:t>
                      </w:r>
                      <w:r w:rsidR="00CB001D"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D=0时</w:t>
                      </w:r>
                      <w:r w:rsidR="00CB001D"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                     </w:t>
                      </w:r>
                    </w:p>
                    <w:p w14:paraId="38CA0995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4DC520E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6A6D772E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7817754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B57B07D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7D8F80F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816D69C" w14:textId="77777777" w:rsidR="00CB001D" w:rsidRDefault="00CB001D" w:rsidP="00CB001D">
                      <w:pPr>
                        <w:pStyle w:val="a8"/>
                        <w:spacing w:after="0" w:line="240" w:lineRule="exact"/>
                        <w:ind w:left="360" w:firstLineChars="0" w:firstLine="0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70D34E7" w14:textId="20AF762D" w:rsidR="00232E98" w:rsidRPr="00CB001D" w:rsidRDefault="00CB001D" w:rsidP="00CB001D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B001D">
                        <w:rPr>
                          <w:rFonts w:hint="eastAsia"/>
                          <w:sz w:val="16"/>
                          <w:szCs w:val="16"/>
                        </w:rPr>
                        <w:t>D=NOT_Q时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B001D">
        <w:rPr>
          <w:noProof/>
        </w:rPr>
        <w:drawing>
          <wp:anchor distT="0" distB="0" distL="114300" distR="114300" simplePos="0" relativeHeight="251724800" behindDoc="0" locked="0" layoutInCell="1" allowOverlap="1" wp14:anchorId="2391FA39" wp14:editId="164023C7">
            <wp:simplePos x="0" y="0"/>
            <wp:positionH relativeFrom="margin">
              <wp:posOffset>-570230</wp:posOffset>
            </wp:positionH>
            <wp:positionV relativeFrom="paragraph">
              <wp:posOffset>256540</wp:posOffset>
            </wp:positionV>
            <wp:extent cx="1329690" cy="948055"/>
            <wp:effectExtent l="0" t="0" r="3810" b="4445"/>
            <wp:wrapNone/>
            <wp:docPr id="137274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437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01D">
        <w:rPr>
          <w:noProof/>
        </w:rPr>
        <w:drawing>
          <wp:anchor distT="0" distB="0" distL="114300" distR="114300" simplePos="0" relativeHeight="251727872" behindDoc="0" locked="0" layoutInCell="1" allowOverlap="1" wp14:anchorId="2F1C329E" wp14:editId="13A1372D">
            <wp:simplePos x="0" y="0"/>
            <wp:positionH relativeFrom="margin">
              <wp:posOffset>807085</wp:posOffset>
            </wp:positionH>
            <wp:positionV relativeFrom="paragraph">
              <wp:posOffset>286385</wp:posOffset>
            </wp:positionV>
            <wp:extent cx="1749425" cy="742950"/>
            <wp:effectExtent l="0" t="0" r="3175" b="0"/>
            <wp:wrapNone/>
            <wp:docPr id="119449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184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01D">
        <w:rPr>
          <w:noProof/>
        </w:rPr>
        <w:drawing>
          <wp:anchor distT="0" distB="0" distL="114300" distR="114300" simplePos="0" relativeHeight="251725824" behindDoc="0" locked="0" layoutInCell="1" allowOverlap="1" wp14:anchorId="38859663" wp14:editId="24B37521">
            <wp:simplePos x="0" y="0"/>
            <wp:positionH relativeFrom="column">
              <wp:posOffset>2580640</wp:posOffset>
            </wp:positionH>
            <wp:positionV relativeFrom="paragraph">
              <wp:posOffset>255905</wp:posOffset>
            </wp:positionV>
            <wp:extent cx="1428115" cy="927735"/>
            <wp:effectExtent l="0" t="0" r="635" b="5715"/>
            <wp:wrapNone/>
            <wp:docPr id="209451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447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01D">
        <w:rPr>
          <w:noProof/>
        </w:rPr>
        <w:drawing>
          <wp:anchor distT="0" distB="0" distL="114300" distR="114300" simplePos="0" relativeHeight="251726848" behindDoc="0" locked="0" layoutInCell="1" allowOverlap="1" wp14:anchorId="538CE4D5" wp14:editId="510E17CA">
            <wp:simplePos x="0" y="0"/>
            <wp:positionH relativeFrom="margin">
              <wp:posOffset>4009390</wp:posOffset>
            </wp:positionH>
            <wp:positionV relativeFrom="paragraph">
              <wp:posOffset>271780</wp:posOffset>
            </wp:positionV>
            <wp:extent cx="1826260" cy="860425"/>
            <wp:effectExtent l="0" t="0" r="2540" b="0"/>
            <wp:wrapNone/>
            <wp:docPr id="1149820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019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3AE69" w14:textId="00DE2B5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AC6DC9E" w14:textId="2C5EB94C" w:rsidR="003A6FF7" w:rsidRDefault="00744B8F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6DFB0DA0" wp14:editId="398DAD52">
            <wp:simplePos x="0" y="0"/>
            <wp:positionH relativeFrom="margin">
              <wp:posOffset>846357</wp:posOffset>
            </wp:positionH>
            <wp:positionV relativeFrom="paragraph">
              <wp:posOffset>145160</wp:posOffset>
            </wp:positionV>
            <wp:extent cx="1760342" cy="1317183"/>
            <wp:effectExtent l="0" t="0" r="0" b="0"/>
            <wp:wrapNone/>
            <wp:docPr id="172442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249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42" cy="1317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722A5551" wp14:editId="50D2943C">
            <wp:simplePos x="0" y="0"/>
            <wp:positionH relativeFrom="margin">
              <wp:posOffset>4113214</wp:posOffset>
            </wp:positionH>
            <wp:positionV relativeFrom="paragraph">
              <wp:posOffset>259464</wp:posOffset>
            </wp:positionV>
            <wp:extent cx="1740783" cy="1302548"/>
            <wp:effectExtent l="0" t="0" r="0" b="0"/>
            <wp:wrapNone/>
            <wp:docPr id="377458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810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783" cy="1302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01D">
        <w:rPr>
          <w:noProof/>
        </w:rPr>
        <w:drawing>
          <wp:anchor distT="0" distB="0" distL="114300" distR="114300" simplePos="0" relativeHeight="251728896" behindDoc="0" locked="0" layoutInCell="1" allowOverlap="1" wp14:anchorId="432C2A73" wp14:editId="4E9FDC2F">
            <wp:simplePos x="0" y="0"/>
            <wp:positionH relativeFrom="margin">
              <wp:posOffset>-585558</wp:posOffset>
            </wp:positionH>
            <wp:positionV relativeFrom="paragraph">
              <wp:posOffset>342669</wp:posOffset>
            </wp:positionV>
            <wp:extent cx="1432723" cy="1072032"/>
            <wp:effectExtent l="0" t="0" r="0" b="0"/>
            <wp:wrapNone/>
            <wp:docPr id="53072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2002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931" cy="1074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01D">
        <w:rPr>
          <w:noProof/>
        </w:rPr>
        <w:drawing>
          <wp:anchor distT="0" distB="0" distL="114300" distR="114300" simplePos="0" relativeHeight="251730944" behindDoc="0" locked="0" layoutInCell="1" allowOverlap="1" wp14:anchorId="7965DD28" wp14:editId="3E46372D">
            <wp:simplePos x="0" y="0"/>
            <wp:positionH relativeFrom="column">
              <wp:posOffset>2674942</wp:posOffset>
            </wp:positionH>
            <wp:positionV relativeFrom="paragraph">
              <wp:posOffset>307594</wp:posOffset>
            </wp:positionV>
            <wp:extent cx="1407795" cy="1036955"/>
            <wp:effectExtent l="0" t="0" r="1905" b="0"/>
            <wp:wrapNone/>
            <wp:docPr id="11566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04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A7783" w14:textId="1CA2196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E979576" w14:textId="76A68EAE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32B3026D" wp14:editId="53DC3A5C">
                <wp:simplePos x="0" y="0"/>
                <wp:positionH relativeFrom="column">
                  <wp:posOffset>-617899</wp:posOffset>
                </wp:positionH>
                <wp:positionV relativeFrom="page">
                  <wp:posOffset>534154</wp:posOffset>
                </wp:positionV>
                <wp:extent cx="6508800" cy="9651600"/>
                <wp:effectExtent l="0" t="0" r="25400" b="26035"/>
                <wp:wrapNone/>
                <wp:docPr id="10962569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0" cy="965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F2643" id="矩形 6" o:spid="_x0000_s1026" style="position:absolute;left:0;text-align:left;margin-left:-48.65pt;margin-top:42.05pt;width:512.5pt;height:759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" filled="f" strokecolor="black [3213]" strokeweight="1pt">
                <w10:wrap anchory="page"/>
                <w10:anchorlock/>
              </v:rect>
            </w:pict>
          </mc:Fallback>
        </mc:AlternateContent>
      </w:r>
    </w:p>
    <w:p w14:paraId="384DA489" w14:textId="65C01314" w:rsidR="003A6FF7" w:rsidRDefault="00744B8F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55DC8EB7" wp14:editId="7A4554C9">
            <wp:simplePos x="0" y="0"/>
            <wp:positionH relativeFrom="column">
              <wp:posOffset>930241</wp:posOffset>
            </wp:positionH>
            <wp:positionV relativeFrom="paragraph">
              <wp:posOffset>10228</wp:posOffset>
            </wp:positionV>
            <wp:extent cx="1809241" cy="1334167"/>
            <wp:effectExtent l="0" t="0" r="635" b="0"/>
            <wp:wrapNone/>
            <wp:docPr id="1446966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667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241" cy="133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317" w:rsidRPr="00C17317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40F853AB" wp14:editId="209C556B">
                <wp:simplePos x="0" y="0"/>
                <wp:positionH relativeFrom="column">
                  <wp:posOffset>2729733</wp:posOffset>
                </wp:positionH>
                <wp:positionV relativeFrom="paragraph">
                  <wp:posOffset>56515</wp:posOffset>
                </wp:positionV>
                <wp:extent cx="3055712" cy="1404620"/>
                <wp:effectExtent l="0" t="0" r="0" b="0"/>
                <wp:wrapNone/>
                <wp:docPr id="2220807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571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23317" w14:textId="577765B7" w:rsidR="00C17317" w:rsidRPr="00C17317" w:rsidRDefault="00C17317" w:rsidP="00C1731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17317">
                              <w:rPr>
                                <w:sz w:val="16"/>
                                <w:szCs w:val="16"/>
                              </w:rPr>
                              <w:t>当CP端输入连续脉冲（TTL方波）时，输出波形与输入数据 D 保持同步：当 D=1 时，输出Q在时钟上升沿后保持高电平；当 D=0时，输出Q保持低电平；当D=Q′时，输出Q和Q′在每个时钟上升</w:t>
                            </w:r>
                            <w:proofErr w:type="gramStart"/>
                            <w:r w:rsidRPr="00C17317">
                              <w:rPr>
                                <w:sz w:val="16"/>
                                <w:szCs w:val="16"/>
                              </w:rPr>
                              <w:t>沿发生</w:t>
                            </w:r>
                            <w:proofErr w:type="gramEnd"/>
                            <w:r w:rsidRPr="00C17317">
                              <w:rPr>
                                <w:sz w:val="16"/>
                                <w:szCs w:val="16"/>
                              </w:rPr>
                              <w:t>翻转，表现为频率减半特性。时钟上升沿是触发翻转的关键时刻，体现了D触发器的边沿触发与同步存储特性。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853AB" id="_x0000_s1046" type="#_x0000_t202" style="position:absolute;margin-left:214.95pt;margin-top:4.45pt;width:240.6pt;height:110.6pt;z-index:-251580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" stroked="f">
                <v:textbox style="mso-fit-shape-to-text:t">
                  <w:txbxContent>
                    <w:p w14:paraId="18F23317" w14:textId="577765B7" w:rsidR="00C17317" w:rsidRPr="00C17317" w:rsidRDefault="00C17317" w:rsidP="00C1731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17317">
                        <w:rPr>
                          <w:sz w:val="16"/>
                          <w:szCs w:val="16"/>
                        </w:rPr>
                        <w:t>当CP端输入连续脉冲（TTL方波）时，输出波形与输入数据 D 保持同步：当 D=1 时，输出Q在时钟上升沿后保持高电平；当 D=0时，输出Q保持低电平；当D=Q′时，输出Q和Q′在每个时钟上升</w:t>
                      </w:r>
                      <w:proofErr w:type="gramStart"/>
                      <w:r w:rsidRPr="00C17317">
                        <w:rPr>
                          <w:sz w:val="16"/>
                          <w:szCs w:val="16"/>
                        </w:rPr>
                        <w:t>沿发生</w:t>
                      </w:r>
                      <w:proofErr w:type="gramEnd"/>
                      <w:r w:rsidRPr="00C17317">
                        <w:rPr>
                          <w:sz w:val="16"/>
                          <w:szCs w:val="16"/>
                        </w:rPr>
                        <w:t>翻转，表现为频率减半特性。时钟上升沿是触发翻转的关键时刻，体现了D触发器的边沿触发与同步存储特性。</w:t>
                      </w:r>
                    </w:p>
                  </w:txbxContent>
                </v:textbox>
              </v:shape>
            </w:pict>
          </mc:Fallback>
        </mc:AlternateContent>
      </w:r>
      <w:r w:rsidR="00CB001D">
        <w:rPr>
          <w:noProof/>
        </w:rPr>
        <w:drawing>
          <wp:anchor distT="0" distB="0" distL="114300" distR="114300" simplePos="0" relativeHeight="251734016" behindDoc="0" locked="0" layoutInCell="1" allowOverlap="1" wp14:anchorId="5E140AB3" wp14:editId="06554EB4">
            <wp:simplePos x="0" y="0"/>
            <wp:positionH relativeFrom="column">
              <wp:posOffset>-595250</wp:posOffset>
            </wp:positionH>
            <wp:positionV relativeFrom="paragraph">
              <wp:posOffset>115061</wp:posOffset>
            </wp:positionV>
            <wp:extent cx="1525933" cy="1134253"/>
            <wp:effectExtent l="0" t="0" r="0" b="8890"/>
            <wp:wrapNone/>
            <wp:docPr id="1021785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507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33" cy="1134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DFF5A" w14:textId="6A69972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29E288" w14:textId="356C238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4E45626" w14:textId="07585B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6C9A202" w14:textId="596D739E" w:rsidR="003A6FF7" w:rsidRDefault="00744B8F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56544" behindDoc="0" locked="0" layoutInCell="1" allowOverlap="1" wp14:anchorId="1C1361DA" wp14:editId="3BDBCC9C">
            <wp:simplePos x="0" y="0"/>
            <wp:positionH relativeFrom="column">
              <wp:posOffset>4176646</wp:posOffset>
            </wp:positionH>
            <wp:positionV relativeFrom="paragraph">
              <wp:posOffset>92075</wp:posOffset>
            </wp:positionV>
            <wp:extent cx="1672436" cy="1233486"/>
            <wp:effectExtent l="0" t="0" r="4445" b="5080"/>
            <wp:wrapNone/>
            <wp:docPr id="2139895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577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436" cy="1233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590AEF2D" wp14:editId="1BDE57D2">
            <wp:simplePos x="0" y="0"/>
            <wp:positionH relativeFrom="column">
              <wp:posOffset>1003640</wp:posOffset>
            </wp:positionH>
            <wp:positionV relativeFrom="paragraph">
              <wp:posOffset>159249</wp:posOffset>
            </wp:positionV>
            <wp:extent cx="1589140" cy="1169185"/>
            <wp:effectExtent l="0" t="0" r="0" b="0"/>
            <wp:wrapNone/>
            <wp:docPr id="41639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893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207" cy="1171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FF2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5A5F47" wp14:editId="59A8B832">
                <wp:simplePos x="0" y="0"/>
                <wp:positionH relativeFrom="column">
                  <wp:posOffset>-551329</wp:posOffset>
                </wp:positionH>
                <wp:positionV relativeFrom="paragraph">
                  <wp:posOffset>4890</wp:posOffset>
                </wp:positionV>
                <wp:extent cx="6420359" cy="5853138"/>
                <wp:effectExtent l="0" t="0" r="0" b="0"/>
                <wp:wrapNone/>
                <wp:docPr id="138696358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420359" cy="58531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5149B" w14:textId="29621674" w:rsidR="00923256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3.  </w:t>
                            </w:r>
                            <w:r w:rsidR="00923256" w:rsidRPr="0092325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J=1，K=0：</w:t>
                            </w:r>
                            <w:r w:rsidR="0092325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                        J=0，K=1：</w:t>
                            </w:r>
                          </w:p>
                          <w:p w14:paraId="41F7FD76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3696D5B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575C36E6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98DA538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AA4862E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59332AB3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1C926C3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677CEA8" w14:textId="77777777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7ACD5E0" w14:textId="35EDB86D" w:rsidR="000A54EA" w:rsidRDefault="000A54EA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J=1，K=1：</w:t>
                            </w:r>
                          </w:p>
                          <w:p w14:paraId="385F83E4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A9E943F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A4841C3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C9AD406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6387EBB6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26CB977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8493F61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5EB26AD7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4D59E90" w14:textId="324D1040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4. </w:t>
                            </w:r>
                            <w:r w:rsidRPr="009C5FB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设Q0以频率1翻转，则Q1以频率1/2翻转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</w:t>
                            </w:r>
                            <w:r w:rsidRPr="009C5FB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如图设置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</w:t>
                            </w:r>
                            <w:r w:rsidRPr="009C5FB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时钟信号上升沿到来时，Q0输出翻转。Q1输出翻转。时钟信号上升沿到来时，Q0输出翻转。时钟信号上升沿到来时，Q0输出翻转。Q1输出翻转。</w:t>
                            </w:r>
                          </w:p>
                          <w:p w14:paraId="7A8A383B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A664BC1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15FF569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65873148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0EC00519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7711B8E0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A33541B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3E2EAA3" w14:textId="77777777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56215D05" w14:textId="2F694B10" w:rsidR="009C5FB7" w:rsidRDefault="009C5FB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5.（</w:t>
                            </w:r>
                            <w:r w:rsidR="00744B8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见上）</w:t>
                            </w:r>
                            <w:r w:rsidR="00744B8F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      D触发器转化为JK触发器   </w:t>
                            </w:r>
                            <w:r w:rsidR="00896F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JK触发器转化为D触发器</w:t>
                            </w:r>
                          </w:p>
                          <w:p w14:paraId="1C05F1E8" w14:textId="7D24CE97" w:rsidR="009C5FB7" w:rsidRDefault="008C573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功能表如下：</w:t>
                            </w:r>
                          </w:p>
                          <w:p w14:paraId="2BAA2BE0" w14:textId="77777777" w:rsidR="008C5737" w:rsidRDefault="008C573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57625784" w14:textId="77777777" w:rsidR="008C5737" w:rsidRDefault="008C573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6E9C1B0F" w14:textId="77777777" w:rsidR="008C5737" w:rsidRDefault="008C573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29A3F90C" w14:textId="61B58E00" w:rsidR="009C5FB7" w:rsidRDefault="008C5737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6. </w:t>
                            </w:r>
                            <w:r w:rsidR="00FE331B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电路图如下</w:t>
                            </w:r>
                          </w:p>
                          <w:p w14:paraId="0AD4F841" w14:textId="77777777" w:rsidR="00FE331B" w:rsidRPr="009C5FB7" w:rsidRDefault="00FE331B" w:rsidP="009C5FB7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A5F47" id="文本框 27" o:spid="_x0000_s1047" type="#_x0000_t202" style="position:absolute;margin-left:-43.4pt;margin-top:.4pt;width:505.55pt;height:460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" stroked="f">
                <v:textbox>
                  <w:txbxContent>
                    <w:p w14:paraId="7E45149B" w14:textId="29621674" w:rsidR="00923256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3.  </w:t>
                      </w:r>
                      <w:r w:rsidR="00923256" w:rsidRPr="00923256">
                        <w:rPr>
                          <w:rFonts w:hint="eastAsia"/>
                          <w:sz w:val="16"/>
                          <w:szCs w:val="16"/>
                        </w:rPr>
                        <w:t>J=1，K=0：</w:t>
                      </w:r>
                      <w:r w:rsidR="00923256"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                        J=0，K=1：</w:t>
                      </w:r>
                    </w:p>
                    <w:p w14:paraId="41F7FD76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3696D5B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575C36E6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98DA538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AA4862E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59332AB3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1C926C3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677CEA8" w14:textId="77777777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7ACD5E0" w14:textId="35EDB86D" w:rsidR="000A54EA" w:rsidRDefault="000A54EA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J=1，K=1：</w:t>
                      </w:r>
                    </w:p>
                    <w:p w14:paraId="385F83E4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A9E943F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A4841C3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C9AD406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6387EBB6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26CB977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8493F61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5EB26AD7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4D59E90" w14:textId="324D1040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4. </w:t>
                      </w:r>
                      <w:r w:rsidRPr="009C5FB7">
                        <w:rPr>
                          <w:rFonts w:hint="eastAsia"/>
                          <w:sz w:val="16"/>
                          <w:szCs w:val="16"/>
                        </w:rPr>
                        <w:t>设Q0以频率1翻转，则Q1以频率1/2翻转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</w:t>
                      </w:r>
                      <w:r w:rsidRPr="009C5FB7">
                        <w:rPr>
                          <w:rFonts w:hint="eastAsia"/>
                          <w:sz w:val="16"/>
                          <w:szCs w:val="16"/>
                        </w:rPr>
                        <w:t>如图设置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</w:t>
                      </w:r>
                      <w:r w:rsidRPr="009C5FB7">
                        <w:rPr>
                          <w:rFonts w:hint="eastAsia"/>
                          <w:sz w:val="16"/>
                          <w:szCs w:val="16"/>
                        </w:rPr>
                        <w:t>时钟信号上升沿到来时，Q0输出翻转。Q1输出翻转。时钟信号上升沿到来时，Q0输出翻转。时钟信号上升沿到来时，Q0输出翻转。Q1输出翻转。</w:t>
                      </w:r>
                    </w:p>
                    <w:p w14:paraId="7A8A383B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A664BC1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15FF569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65873148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0EC00519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7711B8E0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A33541B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3E2EAA3" w14:textId="77777777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56215D05" w14:textId="2F694B10" w:rsidR="009C5FB7" w:rsidRDefault="009C5FB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5.（</w:t>
                      </w:r>
                      <w:r w:rsidR="00744B8F">
                        <w:rPr>
                          <w:rFonts w:hint="eastAsia"/>
                          <w:sz w:val="16"/>
                          <w:szCs w:val="16"/>
                        </w:rPr>
                        <w:t>电路图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见上）</w:t>
                      </w:r>
                      <w:r w:rsidR="00744B8F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      D触发器转化为JK触发器   </w:t>
                      </w:r>
                      <w:r w:rsidR="00896FF2">
                        <w:rPr>
                          <w:rFonts w:hint="eastAsia"/>
                          <w:sz w:val="16"/>
                          <w:szCs w:val="16"/>
                        </w:rPr>
                        <w:t xml:space="preserve">           JK触发器转化为D触发器</w:t>
                      </w:r>
                    </w:p>
                    <w:p w14:paraId="1C05F1E8" w14:textId="7D24CE97" w:rsidR="009C5FB7" w:rsidRDefault="008C573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功能表如下：</w:t>
                      </w:r>
                    </w:p>
                    <w:p w14:paraId="2BAA2BE0" w14:textId="77777777" w:rsidR="008C5737" w:rsidRDefault="008C573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57625784" w14:textId="77777777" w:rsidR="008C5737" w:rsidRDefault="008C573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6E9C1B0F" w14:textId="77777777" w:rsidR="008C5737" w:rsidRDefault="008C573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29A3F90C" w14:textId="61B58E00" w:rsidR="009C5FB7" w:rsidRDefault="008C5737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6. </w:t>
                      </w:r>
                      <w:r w:rsidR="00FE331B">
                        <w:rPr>
                          <w:rFonts w:hint="eastAsia"/>
                          <w:sz w:val="16"/>
                          <w:szCs w:val="16"/>
                        </w:rPr>
                        <w:t>电路图如下</w:t>
                      </w:r>
                    </w:p>
                    <w:p w14:paraId="0AD4F841" w14:textId="77777777" w:rsidR="00FE331B" w:rsidRPr="009C5FB7" w:rsidRDefault="00FE331B" w:rsidP="009C5FB7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54EA">
        <w:rPr>
          <w:noProof/>
        </w:rPr>
        <w:drawing>
          <wp:anchor distT="0" distB="0" distL="114300" distR="114300" simplePos="0" relativeHeight="251741184" behindDoc="0" locked="0" layoutInCell="1" allowOverlap="1" wp14:anchorId="6CA308DD" wp14:editId="21D238EE">
            <wp:simplePos x="0" y="0"/>
            <wp:positionH relativeFrom="margin">
              <wp:posOffset>2607952</wp:posOffset>
            </wp:positionH>
            <wp:positionV relativeFrom="paragraph">
              <wp:posOffset>214501</wp:posOffset>
            </wp:positionV>
            <wp:extent cx="1550519" cy="1180903"/>
            <wp:effectExtent l="0" t="0" r="0" b="635"/>
            <wp:wrapNone/>
            <wp:docPr id="2102986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606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519" cy="1180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256">
        <w:rPr>
          <w:noProof/>
        </w:rPr>
        <w:drawing>
          <wp:anchor distT="0" distB="0" distL="114300" distR="114300" simplePos="0" relativeHeight="251738112" behindDoc="0" locked="0" layoutInCell="1" allowOverlap="1" wp14:anchorId="0033079B" wp14:editId="07E30CA3">
            <wp:simplePos x="0" y="0"/>
            <wp:positionH relativeFrom="margin">
              <wp:posOffset>-594934</wp:posOffset>
            </wp:positionH>
            <wp:positionV relativeFrom="paragraph">
              <wp:posOffset>195386</wp:posOffset>
            </wp:positionV>
            <wp:extent cx="1609090" cy="1219835"/>
            <wp:effectExtent l="0" t="0" r="0" b="0"/>
            <wp:wrapNone/>
            <wp:docPr id="181422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39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535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D59B" wp14:editId="7AB530D9">
                <wp:simplePos x="0" y="0"/>
                <wp:positionH relativeFrom="margin">
                  <wp:align>center</wp:align>
                </wp:positionH>
                <wp:positionV relativeFrom="paragraph">
                  <wp:posOffset>-429895</wp:posOffset>
                </wp:positionV>
                <wp:extent cx="6509442" cy="9705315"/>
                <wp:effectExtent l="0" t="0" r="24765" b="10795"/>
                <wp:wrapNone/>
                <wp:docPr id="915122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442" cy="9705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4852D" id="矩形 7" o:spid="_x0000_s1026" style="position:absolute;left:0;text-align:left;margin-left:0;margin-top:-33.85pt;width:512.55pt;height:76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tl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5058F507" w14:textId="4438403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FBCE043" w14:textId="5A52EC00" w:rsidR="003A6FF7" w:rsidRDefault="00744B8F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15146F27" wp14:editId="75716FE3">
            <wp:simplePos x="0" y="0"/>
            <wp:positionH relativeFrom="margin">
              <wp:posOffset>855987</wp:posOffset>
            </wp:positionH>
            <wp:positionV relativeFrom="paragraph">
              <wp:posOffset>411548</wp:posOffset>
            </wp:positionV>
            <wp:extent cx="1760811" cy="1307146"/>
            <wp:effectExtent l="0" t="0" r="0" b="7620"/>
            <wp:wrapNone/>
            <wp:docPr id="159640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095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11" cy="130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45890" w14:textId="0A6B8827" w:rsidR="003A6FF7" w:rsidRDefault="000A54EA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C17317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9CB80D6" wp14:editId="5F896775">
                <wp:simplePos x="0" y="0"/>
                <wp:positionH relativeFrom="column">
                  <wp:posOffset>2621725</wp:posOffset>
                </wp:positionH>
                <wp:positionV relativeFrom="paragraph">
                  <wp:posOffset>51296</wp:posOffset>
                </wp:positionV>
                <wp:extent cx="3055712" cy="1404620"/>
                <wp:effectExtent l="0" t="0" r="0" b="0"/>
                <wp:wrapNone/>
                <wp:docPr id="9065014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571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BD3D6" w14:textId="1A87FD3A" w:rsidR="000A54EA" w:rsidRPr="009C5FB7" w:rsidRDefault="009C5FB7" w:rsidP="000A54EA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9C5FB7">
                              <w:rPr>
                                <w:sz w:val="16"/>
                                <w:szCs w:val="16"/>
                              </w:rPr>
                              <w:t>通过实验观察7476 JK触发器，当CP端输入连续脉冲时，输出波形与输入J和K的组合密切相关：当J=1,K=0 时，输出Q在时钟上升沿后始终保持高电平；当J=0,K=1时，输出Q在时钟上升沿后始终保持低电平；当J=1,K=1时，输出Q和Q'在每个时钟上升沿交替翻转，实现频率减半特性。时钟上升沿是触发翻转的关键时刻，体现了JK触发器既能保持状态，又能实现翻转操作的灵活性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CB80D6" id="_x0000_s1048" type="#_x0000_t202" style="position:absolute;margin-left:206.45pt;margin-top:4.05pt;width:240.6pt;height:110.6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" stroked="f">
                <v:textbox style="mso-fit-shape-to-text:t">
                  <w:txbxContent>
                    <w:p w14:paraId="479BD3D6" w14:textId="1A87FD3A" w:rsidR="000A54EA" w:rsidRPr="009C5FB7" w:rsidRDefault="009C5FB7" w:rsidP="000A54EA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9C5FB7">
                        <w:rPr>
                          <w:sz w:val="16"/>
                          <w:szCs w:val="16"/>
                        </w:rPr>
                        <w:t>通过实验观察7476 JK触发器，当CP端输入连续脉冲时，输出波形与输入J和K的组合密切相关：当J=1,K=0 时，输出Q在时钟上升沿后始终保持高电平；当J=0,K=1时，输出Q在时钟上升沿后始终保持低电平；当J=1,K=1时，输出Q和Q'在每个时钟上升沿交替翻转，实现频率减半特性。时钟上升沿是触发翻转的关键时刻，体现了JK触发器既能保持状态，又能实现翻转操作的灵活性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59D6F302" wp14:editId="53B0909D">
            <wp:simplePos x="0" y="0"/>
            <wp:positionH relativeFrom="margin">
              <wp:posOffset>-526608</wp:posOffset>
            </wp:positionH>
            <wp:positionV relativeFrom="paragraph">
              <wp:posOffset>100456</wp:posOffset>
            </wp:positionV>
            <wp:extent cx="1330037" cy="1010898"/>
            <wp:effectExtent l="0" t="0" r="3810" b="0"/>
            <wp:wrapNone/>
            <wp:docPr id="207992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589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037" cy="1010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64748" w14:textId="6BA2689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E196D1E" w14:textId="568E9FD0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07C218B" w14:textId="386F8243" w:rsidR="003A6FF7" w:rsidRDefault="008C573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40E389EF" wp14:editId="62797AD4">
            <wp:simplePos x="0" y="0"/>
            <wp:positionH relativeFrom="column">
              <wp:posOffset>3336092</wp:posOffset>
            </wp:positionH>
            <wp:positionV relativeFrom="paragraph">
              <wp:posOffset>108228</wp:posOffset>
            </wp:positionV>
            <wp:extent cx="1769793" cy="1235974"/>
            <wp:effectExtent l="0" t="0" r="1905" b="2540"/>
            <wp:wrapNone/>
            <wp:docPr id="1166287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728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741" cy="124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FB7">
        <w:rPr>
          <w:noProof/>
        </w:rPr>
        <w:drawing>
          <wp:anchor distT="0" distB="0" distL="114300" distR="114300" simplePos="0" relativeHeight="251747328" behindDoc="0" locked="0" layoutInCell="1" allowOverlap="1" wp14:anchorId="4A15B06D" wp14:editId="1C9CCE25">
            <wp:simplePos x="0" y="0"/>
            <wp:positionH relativeFrom="margin">
              <wp:posOffset>1424166</wp:posOffset>
            </wp:positionH>
            <wp:positionV relativeFrom="paragraph">
              <wp:posOffset>137567</wp:posOffset>
            </wp:positionV>
            <wp:extent cx="1872777" cy="1168400"/>
            <wp:effectExtent l="0" t="0" r="0" b="0"/>
            <wp:wrapNone/>
            <wp:docPr id="1035199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99666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874" cy="117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FB7">
        <w:rPr>
          <w:noProof/>
        </w:rPr>
        <w:drawing>
          <wp:anchor distT="0" distB="0" distL="114300" distR="114300" simplePos="0" relativeHeight="251746304" behindDoc="0" locked="0" layoutInCell="1" allowOverlap="1" wp14:anchorId="38F04C64" wp14:editId="190980BF">
            <wp:simplePos x="0" y="0"/>
            <wp:positionH relativeFrom="column">
              <wp:posOffset>-468201</wp:posOffset>
            </wp:positionH>
            <wp:positionV relativeFrom="paragraph">
              <wp:posOffset>137568</wp:posOffset>
            </wp:positionV>
            <wp:extent cx="1893374" cy="1168672"/>
            <wp:effectExtent l="0" t="0" r="0" b="0"/>
            <wp:wrapNone/>
            <wp:docPr id="173605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862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153" cy="11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F9EE6" w14:textId="53CE3DC9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91FA962" w14:textId="149FB1D5" w:rsidR="003A6FF7" w:rsidRDefault="008C573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171F0407" wp14:editId="3ED7CE63">
            <wp:simplePos x="0" y="0"/>
            <wp:positionH relativeFrom="column">
              <wp:posOffset>1310640</wp:posOffset>
            </wp:positionH>
            <wp:positionV relativeFrom="paragraph">
              <wp:posOffset>495935</wp:posOffset>
            </wp:positionV>
            <wp:extent cx="1720850" cy="720725"/>
            <wp:effectExtent l="0" t="0" r="0" b="3175"/>
            <wp:wrapNone/>
            <wp:docPr id="385981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145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04384755" wp14:editId="73453902">
            <wp:simplePos x="0" y="0"/>
            <wp:positionH relativeFrom="margin">
              <wp:posOffset>3120940</wp:posOffset>
            </wp:positionH>
            <wp:positionV relativeFrom="paragraph">
              <wp:posOffset>496372</wp:posOffset>
            </wp:positionV>
            <wp:extent cx="2661624" cy="640569"/>
            <wp:effectExtent l="0" t="0" r="5715" b="7620"/>
            <wp:wrapNone/>
            <wp:docPr id="255393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379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825" cy="64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1E78C" w14:textId="7623C81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6A0CC29E" w14:textId="55BF4144" w:rsidR="003A6FF7" w:rsidRDefault="00FE331B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43AF4066" wp14:editId="2537A8BE">
            <wp:simplePos x="0" y="0"/>
            <wp:positionH relativeFrom="column">
              <wp:posOffset>-438965</wp:posOffset>
            </wp:positionH>
            <wp:positionV relativeFrom="paragraph">
              <wp:posOffset>273539</wp:posOffset>
            </wp:positionV>
            <wp:extent cx="2147526" cy="1266125"/>
            <wp:effectExtent l="0" t="0" r="5715" b="0"/>
            <wp:wrapNone/>
            <wp:docPr id="168458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170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26" cy="126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322A9" w14:textId="2134DF8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5A55927" w14:textId="7AE6C5F5" w:rsidR="003A6FF7" w:rsidRDefault="008C573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B67E9" wp14:editId="0CD7F9DB">
                <wp:simplePos x="0" y="0"/>
                <wp:positionH relativeFrom="column">
                  <wp:posOffset>-631825</wp:posOffset>
                </wp:positionH>
                <wp:positionV relativeFrom="page">
                  <wp:posOffset>7299960</wp:posOffset>
                </wp:positionV>
                <wp:extent cx="2878455" cy="651510"/>
                <wp:effectExtent l="0" t="0" r="0" b="0"/>
                <wp:wrapNone/>
                <wp:docPr id="20665305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F349A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六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思考题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B67E9" id="_x0000_s1049" type="#_x0000_t202" style="position:absolute;margin-left:-49.75pt;margin-top:574.8pt;width:226.65pt;height:5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" filled="f" stroked="f" strokeweight=".5pt">
                <v:textbox>
                  <w:txbxContent>
                    <w:p w14:paraId="1DFF349A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六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思考题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A205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100C88" wp14:editId="48840C48">
                <wp:simplePos x="0" y="0"/>
                <wp:positionH relativeFrom="margin">
                  <wp:posOffset>-202565</wp:posOffset>
                </wp:positionH>
                <wp:positionV relativeFrom="paragraph">
                  <wp:posOffset>845185</wp:posOffset>
                </wp:positionV>
                <wp:extent cx="5632450" cy="1404620"/>
                <wp:effectExtent l="0" t="0" r="6350" b="0"/>
                <wp:wrapSquare wrapText="bothSides"/>
                <wp:docPr id="285918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0B4CE" w14:textId="1DB42B3D" w:rsidR="005A1CCF" w:rsidRDefault="004758B5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5A1CCF" w:rsidRPr="005A1CCF">
                              <w:rPr>
                                <w:rFonts w:hint="eastAsia"/>
                              </w:rPr>
                              <w:t>用与非门构成的基本RS触发器的约束条件是什么？同或非门构成的基本RS触发器约束条件是否一样？</w:t>
                            </w:r>
                          </w:p>
                          <w:p w14:paraId="2F972C9C" w14:textId="0AFDF54E" w:rsidR="004758B5" w:rsidRPr="004758B5" w:rsidRDefault="004758B5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4758B5">
                              <w:t>与非门构成的RS触发器：约束条件是S和R不能同时为 0，否则输出状态无效。</w:t>
                            </w:r>
                          </w:p>
                          <w:p w14:paraId="428A58F0" w14:textId="77777777" w:rsidR="004758B5" w:rsidRDefault="004758B5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4758B5">
                              <w:t>或非门构成的RS触发器：约束条件是S和R不能同时为 1，否则输出状态无效。</w:t>
                            </w:r>
                          </w:p>
                          <w:p w14:paraId="7CA4FC53" w14:textId="2F8954E3" w:rsidR="004758B5" w:rsidRPr="004758B5" w:rsidRDefault="004758B5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4758B5">
                              <w:t>两种门</w:t>
                            </w:r>
                            <w:proofErr w:type="gramEnd"/>
                            <w:r w:rsidRPr="004758B5">
                              <w:t>的约束条件不同，原因在于它们的逻辑特性不同。</w:t>
                            </w:r>
                          </w:p>
                          <w:p w14:paraId="244D27F0" w14:textId="31B4F650" w:rsidR="001E21CA" w:rsidRDefault="005A1CCF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5A1CCF">
                              <w:rPr>
                                <w:rFonts w:hint="eastAsia"/>
                              </w:rPr>
                              <w:t>2、7474和7476是正沿触发</w:t>
                            </w:r>
                            <w:proofErr w:type="gramStart"/>
                            <w:r w:rsidRPr="005A1CCF">
                              <w:rPr>
                                <w:rFonts w:hint="eastAsia"/>
                              </w:rPr>
                              <w:t>还是负沿触发</w:t>
                            </w:r>
                            <w:proofErr w:type="gramEnd"/>
                            <w:r w:rsidRPr="005A1CCF">
                              <w:rPr>
                                <w:rFonts w:hint="eastAsia"/>
                              </w:rPr>
                              <w:t>？</w:t>
                            </w:r>
                          </w:p>
                          <w:p w14:paraId="3113B2DA" w14:textId="7A9901D9" w:rsidR="008C5737" w:rsidRPr="001E21CA" w:rsidRDefault="008C5737" w:rsidP="004758B5">
                            <w:pPr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 w:rsidRPr="008C5737">
                              <w:rPr>
                                <w:rFonts w:hint="eastAsia"/>
                              </w:rPr>
                              <w:t>7474和是上升沿触发，即正沿触发。7476是下降沿触发，</w:t>
                            </w:r>
                            <w:proofErr w:type="gramStart"/>
                            <w:r w:rsidRPr="008C5737">
                              <w:rPr>
                                <w:rFonts w:hint="eastAsia"/>
                              </w:rPr>
                              <w:t>即负沿触发</w:t>
                            </w:r>
                            <w:proofErr w:type="gramEnd"/>
                            <w:r w:rsidRPr="008C5737"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00C88" id="_x0000_s1050" type="#_x0000_t202" style="position:absolute;margin-left:-15.95pt;margin-top:66.55pt;width:443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gvEwIAAP8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" stroked="f">
                <v:textbox style="mso-fit-shape-to-text:t">
                  <w:txbxContent>
                    <w:p w14:paraId="10D0B4CE" w14:textId="1DB42B3D" w:rsidR="005A1CCF" w:rsidRDefault="004758B5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5A1CCF" w:rsidRPr="005A1CCF">
                        <w:rPr>
                          <w:rFonts w:hint="eastAsia"/>
                        </w:rPr>
                        <w:t>用与非门构成的基本RS触发器的约束条件是什么？同或非门构成的基本RS触发器约束条件是否一样？</w:t>
                      </w:r>
                    </w:p>
                    <w:p w14:paraId="2F972C9C" w14:textId="0AFDF54E" w:rsidR="004758B5" w:rsidRPr="004758B5" w:rsidRDefault="004758B5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4758B5">
                        <w:t>与非门构成的RS触发器：约束条件是S和R不能同时为 0，否则输出状态无效。</w:t>
                      </w:r>
                    </w:p>
                    <w:p w14:paraId="428A58F0" w14:textId="77777777" w:rsidR="004758B5" w:rsidRDefault="004758B5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4758B5">
                        <w:t>或非门构成的RS触发器：约束条件是S和R不能同时为 1，否则输出状态无效。</w:t>
                      </w:r>
                    </w:p>
                    <w:p w14:paraId="7CA4FC53" w14:textId="2F8954E3" w:rsidR="004758B5" w:rsidRPr="004758B5" w:rsidRDefault="004758B5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proofErr w:type="gramStart"/>
                      <w:r w:rsidRPr="004758B5">
                        <w:t>两种门</w:t>
                      </w:r>
                      <w:proofErr w:type="gramEnd"/>
                      <w:r w:rsidRPr="004758B5">
                        <w:t>的约束条件不同，原因在于它们的逻辑特性不同。</w:t>
                      </w:r>
                    </w:p>
                    <w:p w14:paraId="244D27F0" w14:textId="31B4F650" w:rsidR="001E21CA" w:rsidRDefault="005A1CCF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5A1CCF">
                        <w:rPr>
                          <w:rFonts w:hint="eastAsia"/>
                        </w:rPr>
                        <w:t>2、7474和7476是正沿触发</w:t>
                      </w:r>
                      <w:proofErr w:type="gramStart"/>
                      <w:r w:rsidRPr="005A1CCF">
                        <w:rPr>
                          <w:rFonts w:hint="eastAsia"/>
                        </w:rPr>
                        <w:t>还是负沿触发</w:t>
                      </w:r>
                      <w:proofErr w:type="gramEnd"/>
                      <w:r w:rsidRPr="005A1CCF">
                        <w:rPr>
                          <w:rFonts w:hint="eastAsia"/>
                        </w:rPr>
                        <w:t>？</w:t>
                      </w:r>
                    </w:p>
                    <w:p w14:paraId="3113B2DA" w14:textId="7A9901D9" w:rsidR="008C5737" w:rsidRPr="001E21CA" w:rsidRDefault="008C5737" w:rsidP="004758B5">
                      <w:pPr>
                        <w:spacing w:after="0" w:line="240" w:lineRule="auto"/>
                        <w:rPr>
                          <w:rFonts w:hint="eastAsia"/>
                        </w:rPr>
                      </w:pPr>
                      <w:r w:rsidRPr="008C5737">
                        <w:rPr>
                          <w:rFonts w:hint="eastAsia"/>
                        </w:rPr>
                        <w:t>7474和是上升沿触发，即正沿触发。7476是下降沿触发，</w:t>
                      </w:r>
                      <w:proofErr w:type="gramStart"/>
                      <w:r w:rsidRPr="008C5737">
                        <w:rPr>
                          <w:rFonts w:hint="eastAsia"/>
                        </w:rPr>
                        <w:t>即负沿触发</w:t>
                      </w:r>
                      <w:proofErr w:type="gramEnd"/>
                      <w:r w:rsidRPr="008C5737"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FB76D3" w14:textId="73CA1EDF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sectPr w:rsidR="003A6FF7" w:rsidRPr="003A6FF7" w:rsidSect="00E600C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3EAB6" w14:textId="77777777" w:rsidR="005C754A" w:rsidRDefault="005C754A" w:rsidP="00E40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3B072D" w14:textId="77777777" w:rsidR="005C754A" w:rsidRDefault="005C754A" w:rsidP="00E40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363E7" w14:textId="77777777" w:rsidR="005C754A" w:rsidRDefault="005C754A" w:rsidP="00E40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1F2A1D" w14:textId="77777777" w:rsidR="005C754A" w:rsidRDefault="005C754A" w:rsidP="00E40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DB2FB2"/>
    <w:multiLevelType w:val="hybridMultilevel"/>
    <w:tmpl w:val="C38A3694"/>
    <w:lvl w:ilvl="0" w:tplc="A7F61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747AD6"/>
    <w:multiLevelType w:val="hybridMultilevel"/>
    <w:tmpl w:val="1E46D61C"/>
    <w:lvl w:ilvl="0" w:tplc="82964A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434BB6"/>
    <w:multiLevelType w:val="hybridMultilevel"/>
    <w:tmpl w:val="FDE6F336"/>
    <w:lvl w:ilvl="0" w:tplc="1E180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898943">
    <w:abstractNumId w:val="2"/>
  </w:num>
  <w:num w:numId="2" w16cid:durableId="1349211273">
    <w:abstractNumId w:val="0"/>
  </w:num>
  <w:num w:numId="3" w16cid:durableId="133510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0"/>
    <w:rsid w:val="0003075F"/>
    <w:rsid w:val="00043317"/>
    <w:rsid w:val="0007613C"/>
    <w:rsid w:val="000A54EA"/>
    <w:rsid w:val="000C4CEF"/>
    <w:rsid w:val="000C6337"/>
    <w:rsid w:val="000E1C70"/>
    <w:rsid w:val="000F5250"/>
    <w:rsid w:val="00101045"/>
    <w:rsid w:val="00147B26"/>
    <w:rsid w:val="0019638C"/>
    <w:rsid w:val="001A2E6F"/>
    <w:rsid w:val="001A4197"/>
    <w:rsid w:val="001D5378"/>
    <w:rsid w:val="001D76E1"/>
    <w:rsid w:val="001E21CA"/>
    <w:rsid w:val="001F57F8"/>
    <w:rsid w:val="00232E98"/>
    <w:rsid w:val="002878C4"/>
    <w:rsid w:val="002A1741"/>
    <w:rsid w:val="0032029B"/>
    <w:rsid w:val="00337CD6"/>
    <w:rsid w:val="0037681D"/>
    <w:rsid w:val="00385992"/>
    <w:rsid w:val="003A6FF7"/>
    <w:rsid w:val="003B750A"/>
    <w:rsid w:val="00415ABB"/>
    <w:rsid w:val="00455F21"/>
    <w:rsid w:val="004758B5"/>
    <w:rsid w:val="004823DD"/>
    <w:rsid w:val="004C6DC9"/>
    <w:rsid w:val="004E6D74"/>
    <w:rsid w:val="00530471"/>
    <w:rsid w:val="005854D9"/>
    <w:rsid w:val="005A1CCF"/>
    <w:rsid w:val="005C754A"/>
    <w:rsid w:val="00642E50"/>
    <w:rsid w:val="00655D0B"/>
    <w:rsid w:val="006D0D1F"/>
    <w:rsid w:val="006D4EFF"/>
    <w:rsid w:val="00706F8E"/>
    <w:rsid w:val="00717647"/>
    <w:rsid w:val="00744B8F"/>
    <w:rsid w:val="00746DAD"/>
    <w:rsid w:val="007649B7"/>
    <w:rsid w:val="007C7C80"/>
    <w:rsid w:val="0082561E"/>
    <w:rsid w:val="00843E65"/>
    <w:rsid w:val="00896FF2"/>
    <w:rsid w:val="008A6CF6"/>
    <w:rsid w:val="008C5737"/>
    <w:rsid w:val="008E2EDE"/>
    <w:rsid w:val="00923256"/>
    <w:rsid w:val="0093257C"/>
    <w:rsid w:val="00970986"/>
    <w:rsid w:val="009B0442"/>
    <w:rsid w:val="009C5FB7"/>
    <w:rsid w:val="009F0FD6"/>
    <w:rsid w:val="00A277B8"/>
    <w:rsid w:val="00A62564"/>
    <w:rsid w:val="00A7752A"/>
    <w:rsid w:val="00A82B1E"/>
    <w:rsid w:val="00A85535"/>
    <w:rsid w:val="00AF4348"/>
    <w:rsid w:val="00B143FE"/>
    <w:rsid w:val="00B3458E"/>
    <w:rsid w:val="00B34DC2"/>
    <w:rsid w:val="00B536EC"/>
    <w:rsid w:val="00B6264F"/>
    <w:rsid w:val="00B661AC"/>
    <w:rsid w:val="00B717BA"/>
    <w:rsid w:val="00BC3A3A"/>
    <w:rsid w:val="00BE6CC3"/>
    <w:rsid w:val="00C1550D"/>
    <w:rsid w:val="00C17317"/>
    <w:rsid w:val="00C65085"/>
    <w:rsid w:val="00C7002D"/>
    <w:rsid w:val="00CB001D"/>
    <w:rsid w:val="00CC4E07"/>
    <w:rsid w:val="00CE098D"/>
    <w:rsid w:val="00CE46B6"/>
    <w:rsid w:val="00CF6833"/>
    <w:rsid w:val="00CF7D4B"/>
    <w:rsid w:val="00D264D4"/>
    <w:rsid w:val="00DD1533"/>
    <w:rsid w:val="00E042DF"/>
    <w:rsid w:val="00E23B52"/>
    <w:rsid w:val="00E40D34"/>
    <w:rsid w:val="00E600C7"/>
    <w:rsid w:val="00EA205C"/>
    <w:rsid w:val="00EC04A9"/>
    <w:rsid w:val="00EC3099"/>
    <w:rsid w:val="00F12C76"/>
    <w:rsid w:val="00F25872"/>
    <w:rsid w:val="00F26929"/>
    <w:rsid w:val="00FA6925"/>
    <w:rsid w:val="00FB1618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3372F"/>
  <w15:chartTrackingRefBased/>
  <w15:docId w15:val="{4FF3E3EA-7A53-4F66-BAD9-6FD8D6E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13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085"/>
    <w:rPr>
      <w:color w:val="666666"/>
    </w:rPr>
  </w:style>
  <w:style w:type="paragraph" w:styleId="a4">
    <w:name w:val="header"/>
    <w:basedOn w:val="a"/>
    <w:link w:val="a5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34"/>
    <w:rPr>
      <w:sz w:val="18"/>
      <w:szCs w:val="18"/>
    </w:rPr>
  </w:style>
  <w:style w:type="paragraph" w:styleId="a8">
    <w:name w:val="List Paragraph"/>
    <w:basedOn w:val="a"/>
    <w:uiPriority w:val="34"/>
    <w:qFormat/>
    <w:rsid w:val="00642E50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C7002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CF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9C5FB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xay\Desktop\&#25968;&#23383;&#36923;&#36753;&#23454;&#395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7730-E817-47FE-AA3A-135F0E62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数字逻辑实验模板.dotx</Template>
  <TotalTime>3753</TotalTime>
  <Pages>4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hexay</dc:creator>
  <cp:keywords/>
  <dc:description/>
  <cp:lastModifiedBy>耕嘉 张</cp:lastModifiedBy>
  <cp:revision>33</cp:revision>
  <dcterms:created xsi:type="dcterms:W3CDTF">2024-11-03T07:40:00Z</dcterms:created>
  <dcterms:modified xsi:type="dcterms:W3CDTF">2024-11-24T14:00:00Z</dcterms:modified>
</cp:coreProperties>
</file>