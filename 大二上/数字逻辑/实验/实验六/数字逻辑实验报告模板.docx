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9199A" w14:textId="77777777" w:rsidR="00655D0B" w:rsidRDefault="00655D0B" w:rsidP="00C65085">
      <w:pPr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</w:p>
    <w:p w14:paraId="5B77EFE7" w14:textId="77777777" w:rsidR="00C65085" w:rsidRDefault="00E40D34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A5BF5" wp14:editId="5876C801">
                <wp:simplePos x="0" y="0"/>
                <wp:positionH relativeFrom="column">
                  <wp:posOffset>621992</wp:posOffset>
                </wp:positionH>
                <wp:positionV relativeFrom="page">
                  <wp:posOffset>1909790</wp:posOffset>
                </wp:positionV>
                <wp:extent cx="2760980" cy="615315"/>
                <wp:effectExtent l="0" t="0" r="0" b="0"/>
                <wp:wrapNone/>
                <wp:docPr id="22468760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FE648" w14:textId="3F4941EE" w:rsidR="00E40D34" w:rsidRPr="00E40D34" w:rsidRDefault="00642E50">
                            <w:pP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  <w:t>数字逻辑实验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5BF5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9pt;margin-top:150.4pt;width:217.4pt;height:48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" filled="f" stroked="f" strokeweight=".5pt">
                <v:textbox>
                  <w:txbxContent>
                    <w:p w14:paraId="7DDFE648" w14:textId="3F4941EE" w:rsidR="00E40D34" w:rsidRPr="00E40D34" w:rsidRDefault="00642E50">
                      <w:pP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  <w:t>数字逻辑实验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FE3ADE5" wp14:editId="3C931ABC">
                <wp:simplePos x="0" y="0"/>
                <wp:positionH relativeFrom="column">
                  <wp:posOffset>-617899</wp:posOffset>
                </wp:positionH>
                <wp:positionV relativeFrom="page">
                  <wp:posOffset>6509442</wp:posOffset>
                </wp:positionV>
                <wp:extent cx="6521450" cy="3666490"/>
                <wp:effectExtent l="0" t="0" r="12700" b="10160"/>
                <wp:wrapNone/>
                <wp:docPr id="15090053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3666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92424E" id="矩形 2" o:spid="_x0000_s1026" style="position:absolute;left:0;text-align:left;margin-left:-48.65pt;margin-top:512.55pt;width:513.5pt;height:288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OKfgIAAF8FAAAOAAAAZHJzL2Uyb0RvYy54bWysVE1v2zAMvQ/YfxB0X21nSbYGdYogRYcB&#10;RRusHXpWZSkWIIuapMTJfv0o+SNZV+ww7GKLIvlIPpK6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" filled="f" strokecolor="black [3213]" strokeweight="1pt">
                <w10:wrap anchory="page"/>
              </v:rect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57164" wp14:editId="1E8BF407">
                <wp:simplePos x="0" y="0"/>
                <wp:positionH relativeFrom="margin">
                  <wp:posOffset>-617899</wp:posOffset>
                </wp:positionH>
                <wp:positionV relativeFrom="page">
                  <wp:posOffset>561315</wp:posOffset>
                </wp:positionV>
                <wp:extent cx="6521450" cy="5730240"/>
                <wp:effectExtent l="0" t="0" r="12700" b="22860"/>
                <wp:wrapNone/>
                <wp:docPr id="6679469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573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EAFB8" id="矩形 1" o:spid="_x0000_s1026" style="position:absolute;left:0;text-align:left;margin-left:-48.65pt;margin-top:44.2pt;width:513.5pt;height:45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" filled="f" strokecolor="black [3213]" strokeweight="1pt">
                <w10:wrap anchorx="margin" anchory="page"/>
              </v:rect>
            </w:pict>
          </mc:Fallback>
        </mc:AlternateContent>
      </w:r>
      <w:r w:rsidR="00C65085" w:rsidRPr="00C65085">
        <w:rPr>
          <w:rFonts w:ascii="华文宋体" w:eastAsia="华文宋体" w:hAnsi="华文宋体" w:hint="eastAsia"/>
          <w:b/>
          <w:bCs/>
          <w:sz w:val="36"/>
          <w:szCs w:val="36"/>
        </w:rPr>
        <w:t>南开大学电子信息与光学工程学院</w:t>
      </w:r>
    </w:p>
    <w:p w14:paraId="233B4B49" w14:textId="77777777" w:rsidR="00655D0B" w:rsidRDefault="00655D0B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52"/>
          <w:szCs w:val="5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7D31" wp14:editId="5858BA09">
                <wp:simplePos x="0" y="0"/>
                <wp:positionH relativeFrom="column">
                  <wp:posOffset>2387110</wp:posOffset>
                </wp:positionH>
                <wp:positionV relativeFrom="paragraph">
                  <wp:posOffset>624513</wp:posOffset>
                </wp:positionV>
                <wp:extent cx="1240325" cy="425016"/>
                <wp:effectExtent l="0" t="0" r="0" b="0"/>
                <wp:wrapNone/>
                <wp:docPr id="6014613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C6589" w14:textId="760B569B" w:rsidR="00655D0B" w:rsidRPr="003A6FF7" w:rsidRDefault="00B84736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7D31" id="文本框 3" o:spid="_x0000_s1027" type="#_x0000_t202" style="position:absolute;left:0;text-align:left;margin-left:187.95pt;margin-top:49.15pt;width:97.65pt;height:33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wiJGQIAADM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" filled="f" stroked="f" strokeweight=".5pt">
                <v:textbox>
                  <w:txbxContent>
                    <w:p w14:paraId="34BC6589" w14:textId="760B569B" w:rsidR="00655D0B" w:rsidRPr="003A6FF7" w:rsidRDefault="00B84736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六</w:t>
                      </w:r>
                    </w:p>
                  </w:txbxContent>
                </v:textbox>
              </v:shape>
            </w:pict>
          </mc:Fallback>
        </mc:AlternateConten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__________</w:t>
      </w:r>
      <w:r>
        <w:rPr>
          <w:rFonts w:ascii="华文宋体" w:eastAsia="华文宋体" w:hAnsi="华文宋体" w:hint="eastAsia"/>
          <w:b/>
          <w:bCs/>
          <w:sz w:val="52"/>
          <w:szCs w:val="52"/>
        </w:rPr>
        <w:t>_______</w: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实验报告</w:t>
      </w:r>
    </w:p>
    <w:p w14:paraId="34C3E53E" w14:textId="77777777" w:rsidR="00655D0B" w:rsidRDefault="003A6FF7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C136" wp14:editId="2F321B92">
                <wp:simplePos x="0" y="0"/>
                <wp:positionH relativeFrom="column">
                  <wp:posOffset>966457</wp:posOffset>
                </wp:positionH>
                <wp:positionV relativeFrom="paragraph">
                  <wp:posOffset>426871</wp:posOffset>
                </wp:positionV>
                <wp:extent cx="4164594" cy="506994"/>
                <wp:effectExtent l="0" t="0" r="0" b="7620"/>
                <wp:wrapNone/>
                <wp:docPr id="207990830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594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6C27F" w14:textId="1482A51E" w:rsidR="003A6FF7" w:rsidRPr="003A6FF7" w:rsidRDefault="00B84736" w:rsidP="003A6FF7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B84736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集成计数器的应用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C136" id="_x0000_s1028" type="#_x0000_t202" style="position:absolute;left:0;text-align:left;margin-left:76.1pt;margin-top:33.6pt;width:327.9pt;height:3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" filled="f" stroked="f" strokeweight=".5pt">
                <v:textbox>
                  <w:txbxContent>
                    <w:p w14:paraId="40D6C27F" w14:textId="1482A51E" w:rsidR="003A6FF7" w:rsidRPr="003A6FF7" w:rsidRDefault="00B84736" w:rsidP="003A6FF7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B84736">
                        <w:rPr>
                          <w:rFonts w:hint="eastAsia"/>
                          <w:sz w:val="32"/>
                          <w:szCs w:val="32"/>
                        </w:rPr>
                        <w:t>集成计数器的应用</w:t>
                      </w:r>
                    </w:p>
                  </w:txbxContent>
                </v:textbox>
              </v:shape>
            </w:pict>
          </mc:Fallback>
        </mc:AlternateContent>
      </w:r>
      <w:r w:rsidR="00655D0B" w:rsidRPr="00655D0B">
        <w:rPr>
          <w:rFonts w:ascii="华文宋体" w:eastAsia="华文宋体" w:hAnsi="华文宋体" w:hint="eastAsia"/>
          <w:sz w:val="32"/>
          <w:szCs w:val="32"/>
        </w:rPr>
        <w:t>实验序号</w:t>
      </w:r>
      <w:r w:rsidR="00655D0B">
        <w:rPr>
          <w:rFonts w:ascii="华文宋体" w:eastAsia="华文宋体" w:hAnsi="华文宋体" w:hint="eastAsia"/>
          <w:sz w:val="32"/>
          <w:szCs w:val="32"/>
        </w:rPr>
        <w:t xml:space="preserve">  ______________</w:t>
      </w:r>
    </w:p>
    <w:p w14:paraId="5A3E5E6D" w14:textId="77777777" w:rsidR="00655D0B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58798C" wp14:editId="4D3BAA9A">
                <wp:simplePos x="0" y="0"/>
                <wp:positionH relativeFrom="column">
                  <wp:posOffset>3094022</wp:posOffset>
                </wp:positionH>
                <wp:positionV relativeFrom="paragraph">
                  <wp:posOffset>518562</wp:posOffset>
                </wp:positionV>
                <wp:extent cx="1421394" cy="425016"/>
                <wp:effectExtent l="0" t="0" r="0" b="0"/>
                <wp:wrapNone/>
                <wp:docPr id="19341040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39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B0CD4" w14:textId="7E01CDF6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798C" id="_x0000_s1029" type="#_x0000_t202" style="position:absolute;left:0;text-align:left;margin-left:243.6pt;margin-top:40.85pt;width:111.9pt;height:3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TIGwIAADMEAAAOAAAAZHJzL2Uyb0RvYy54bWysU02P2yAQvVfqf0DcG9uJk3atOKt0V6kq&#10;RbsrZas9EwyxJcxQILHTX98B50vbnqpeYGCG+XjvMb/vW0UOwroGdEmzUUqJ0ByqRu9K+uN19ekL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" filled="f" stroked="f" strokeweight=".5pt">
                <v:textbox>
                  <w:txbxContent>
                    <w:p w14:paraId="632B0CD4" w14:textId="7E01CDF6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0CBF60" wp14:editId="551668CA">
                <wp:simplePos x="0" y="0"/>
                <wp:positionH relativeFrom="column">
                  <wp:posOffset>966457</wp:posOffset>
                </wp:positionH>
                <wp:positionV relativeFrom="paragraph">
                  <wp:posOffset>509509</wp:posOffset>
                </wp:positionV>
                <wp:extent cx="1674892" cy="425016"/>
                <wp:effectExtent l="0" t="0" r="0" b="0"/>
                <wp:wrapNone/>
                <wp:docPr id="13190869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892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8A607" w14:textId="45F913F8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BF60" id="_x0000_s1030" type="#_x0000_t202" style="position:absolute;left:0;text-align:left;margin-left:76.1pt;margin-top:40.1pt;width:131.9pt;height:3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V2G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" filled="f" stroked="f" strokeweight=".5pt">
                <v:textbox>
                  <w:txbxContent>
                    <w:p w14:paraId="3698A607" w14:textId="45F913F8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 w:rsidR="00655D0B">
        <w:rPr>
          <w:rFonts w:ascii="华文宋体" w:eastAsia="华文宋体" w:hAnsi="华文宋体" w:hint="eastAsia"/>
          <w:sz w:val="32"/>
          <w:szCs w:val="32"/>
        </w:rPr>
        <w:t>实验名称 __________________________________________</w:t>
      </w:r>
    </w:p>
    <w:p w14:paraId="25B972CF" w14:textId="77777777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BEFFF2" wp14:editId="556DDCB3">
                <wp:simplePos x="0" y="0"/>
                <wp:positionH relativeFrom="column">
                  <wp:posOffset>4624058</wp:posOffset>
                </wp:positionH>
                <wp:positionV relativeFrom="paragraph">
                  <wp:posOffset>473924</wp:posOffset>
                </wp:positionV>
                <wp:extent cx="1131684" cy="425016"/>
                <wp:effectExtent l="0" t="0" r="0" b="0"/>
                <wp:wrapNone/>
                <wp:docPr id="179158111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F93E3" w14:textId="383F93F7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FFF2" id="_x0000_s1031" type="#_x0000_t202" style="position:absolute;left:0;text-align:left;margin-left:364.1pt;margin-top:37.3pt;width:89.1pt;height:33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r1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" filled="f" stroked="f" strokeweight=".5pt">
                <v:textbox>
                  <w:txbxContent>
                    <w:p w14:paraId="686F93E3" w14:textId="383F93F7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B8AD8B" wp14:editId="31E6AAA1">
                <wp:simplePos x="0" y="0"/>
                <wp:positionH relativeFrom="column">
                  <wp:posOffset>2541760</wp:posOffset>
                </wp:positionH>
                <wp:positionV relativeFrom="paragraph">
                  <wp:posOffset>528245</wp:posOffset>
                </wp:positionV>
                <wp:extent cx="1240325" cy="415761"/>
                <wp:effectExtent l="0" t="0" r="0" b="3810"/>
                <wp:wrapNone/>
                <wp:docPr id="8837578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15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F6A99" w14:textId="0E9FC6C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23</w:t>
                            </w:r>
                            <w:r w:rsidR="00B661AC">
                              <w:rPr>
                                <w:sz w:val="32"/>
                                <w:szCs w:val="32"/>
                              </w:rPr>
                              <w:t>13</w:t>
                            </w:r>
                            <w:r w:rsidR="00A85535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725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8AD8B" id="_x0000_s1032" type="#_x0000_t202" style="position:absolute;left:0;text-align:left;margin-left:200.15pt;margin-top:41.6pt;width:97.65pt;height:3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" filled="f" stroked="f" strokeweight=".5pt">
                <v:textbox>
                  <w:txbxContent>
                    <w:p w14:paraId="7CEF6A99" w14:textId="0E9FC6C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23</w:t>
                      </w:r>
                      <w:r w:rsidR="00B661AC">
                        <w:rPr>
                          <w:sz w:val="32"/>
                          <w:szCs w:val="32"/>
                        </w:rPr>
                        <w:t>13</w:t>
                      </w:r>
                      <w:r w:rsidR="00A85535">
                        <w:rPr>
                          <w:rFonts w:hint="eastAsia"/>
                          <w:sz w:val="32"/>
                          <w:szCs w:val="32"/>
                        </w:rPr>
                        <w:t>725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CA326" wp14:editId="407BDFA4">
                <wp:simplePos x="0" y="0"/>
                <wp:positionH relativeFrom="margin">
                  <wp:posOffset>468517</wp:posOffset>
                </wp:positionH>
                <wp:positionV relativeFrom="paragraph">
                  <wp:posOffset>537298</wp:posOffset>
                </wp:positionV>
                <wp:extent cx="1575303" cy="424815"/>
                <wp:effectExtent l="0" t="0" r="0" b="0"/>
                <wp:wrapNone/>
                <wp:docPr id="38678684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03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AE374" w14:textId="5DB994EE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张耕嘉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A326" id="_x0000_s1033" type="#_x0000_t202" style="position:absolute;left:0;text-align:left;margin-left:36.9pt;margin-top:42.3pt;width:124.05pt;height:33.4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jz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" filled="f" stroked="f" strokeweight=".5pt">
                <v:textbox>
                  <w:txbxContent>
                    <w:p w14:paraId="3BAAE374" w14:textId="5DB994EE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张耕嘉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_______________ 学院  ________ 系</w:t>
      </w:r>
    </w:p>
    <w:p w14:paraId="567648AA" w14:textId="7BFE63AF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3F73B6" wp14:editId="1A3F8938">
                <wp:simplePos x="0" y="0"/>
                <wp:positionH relativeFrom="column">
                  <wp:posOffset>4180438</wp:posOffset>
                </wp:positionH>
                <wp:positionV relativeFrom="paragraph">
                  <wp:posOffset>519820</wp:posOffset>
                </wp:positionV>
                <wp:extent cx="1321806" cy="425016"/>
                <wp:effectExtent l="0" t="0" r="0" b="0"/>
                <wp:wrapNone/>
                <wp:docPr id="202066566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806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E36EA" w14:textId="65BE4F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B403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73B6" id="_x0000_s1034" type="#_x0000_t202" style="position:absolute;left:0;text-align:left;margin-left:329.15pt;margin-top:40.95pt;width:104.1pt;height:3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HwEGwIAADM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" filled="f" stroked="f" strokeweight=".5pt">
                <v:textbox>
                  <w:txbxContent>
                    <w:p w14:paraId="51DE36EA" w14:textId="65BE4F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B403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920339" wp14:editId="0585C861">
                <wp:simplePos x="0" y="0"/>
                <wp:positionH relativeFrom="column">
                  <wp:posOffset>2994435</wp:posOffset>
                </wp:positionH>
                <wp:positionV relativeFrom="paragraph">
                  <wp:posOffset>519820</wp:posOffset>
                </wp:positionV>
                <wp:extent cx="597528" cy="425016"/>
                <wp:effectExtent l="0" t="0" r="0" b="0"/>
                <wp:wrapNone/>
                <wp:docPr id="159897106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2858B" w14:textId="062B41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20339" id="_x0000_s1035" type="#_x0000_t202" style="position:absolute;left:0;text-align:left;margin-left:235.8pt;margin-top:40.95pt;width:47.05pt;height:3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ZOGwIAADI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" filled="f" stroked="f" strokeweight=".5pt">
                <v:textbox>
                  <w:txbxContent>
                    <w:p w14:paraId="39D2858B" w14:textId="062B41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姓名 _____________  学号 __________  实验台号 _____</w:t>
      </w:r>
    </w:p>
    <w:p w14:paraId="12CE76F4" w14:textId="694326D0" w:rsidR="003A6FF7" w:rsidRDefault="00B84736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6EDAF2" wp14:editId="59B5F33A">
                <wp:simplePos x="0" y="0"/>
                <wp:positionH relativeFrom="margin">
                  <wp:posOffset>1430088</wp:posOffset>
                </wp:positionH>
                <wp:positionV relativeFrom="paragraph">
                  <wp:posOffset>37217</wp:posOffset>
                </wp:positionV>
                <wp:extent cx="1874067" cy="424815"/>
                <wp:effectExtent l="0" t="0" r="0" b="0"/>
                <wp:wrapNone/>
                <wp:docPr id="168734503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067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DE6FA" w14:textId="5DF5A975" w:rsidR="00EC04A9" w:rsidRPr="00B84736" w:rsidRDefault="00B84736" w:rsidP="00EC04A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B84736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2024年11月25日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DAF2" id="_x0000_s1036" type="#_x0000_t202" style="position:absolute;left:0;text-align:left;margin-left:112.6pt;margin-top:2.95pt;width:147.55pt;height:33.4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" filled="f" stroked="f" strokeweight=".5pt">
                <v:textbox>
                  <w:txbxContent>
                    <w:p w14:paraId="051DE6FA" w14:textId="5DF5A975" w:rsidR="00EC04A9" w:rsidRPr="00B84736" w:rsidRDefault="00B84736" w:rsidP="00EC04A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B84736">
                        <w:rPr>
                          <w:rFonts w:hint="eastAsia"/>
                          <w:sz w:val="21"/>
                          <w:szCs w:val="21"/>
                        </w:rPr>
                        <w:t>2024年11月25日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实验日期及时间____________星期___实验地点__________</w:t>
      </w:r>
    </w:p>
    <w:p w14:paraId="15B63646" w14:textId="77777777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A4CE7C9" w14:textId="3A57C13F" w:rsidR="003A6FF7" w:rsidRDefault="00642E50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642E50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F6351F" wp14:editId="446F7C0B">
                <wp:simplePos x="0" y="0"/>
                <wp:positionH relativeFrom="column">
                  <wp:posOffset>-295275</wp:posOffset>
                </wp:positionH>
                <wp:positionV relativeFrom="paragraph">
                  <wp:posOffset>802640</wp:posOffset>
                </wp:positionV>
                <wp:extent cx="5864860" cy="2766695"/>
                <wp:effectExtent l="0" t="0" r="254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860" cy="276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6277F" w14:textId="77777777" w:rsidR="00B84736" w:rsidRPr="00B84736" w:rsidRDefault="00B84736" w:rsidP="00B84736">
                            <w:pPr>
                              <w:rPr>
                                <w:rFonts w:hint="eastAsia"/>
                              </w:rPr>
                            </w:pPr>
                            <w:r w:rsidRPr="00B84736">
                              <w:rPr>
                                <w:rFonts w:hint="eastAsia"/>
                              </w:rPr>
                              <w:t>1、理解分频和计数的概念。</w:t>
                            </w:r>
                          </w:p>
                          <w:p w14:paraId="339E3B13" w14:textId="1415F048" w:rsidR="00642E50" w:rsidRDefault="00B84736" w:rsidP="00B84736">
                            <w:pPr>
                              <w:rPr>
                                <w:rFonts w:hint="eastAsia"/>
                              </w:rPr>
                            </w:pPr>
                            <w:r w:rsidRPr="00B84736">
                              <w:rPr>
                                <w:rFonts w:hint="eastAsia"/>
                              </w:rPr>
                              <w:t>2、掌握</w:t>
                            </w:r>
                            <w:proofErr w:type="gramStart"/>
                            <w:r w:rsidRPr="00B84736">
                              <w:rPr>
                                <w:rFonts w:hint="eastAsia"/>
                              </w:rPr>
                              <w:t>任意进</w:t>
                            </w:r>
                            <w:proofErr w:type="gramEnd"/>
                            <w:r w:rsidRPr="00B84736">
                              <w:rPr>
                                <w:rFonts w:hint="eastAsia"/>
                              </w:rPr>
                              <w:t>制计数器的构成方法。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351F" id="文本框 2" o:spid="_x0000_s1037" type="#_x0000_t202" style="position:absolute;margin-left:-23.25pt;margin-top:63.2pt;width:461.8pt;height:217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" stroked="f">
                <v:textbox>
                  <w:txbxContent>
                    <w:p w14:paraId="11B6277F" w14:textId="77777777" w:rsidR="00B84736" w:rsidRPr="00B84736" w:rsidRDefault="00B84736" w:rsidP="00B84736">
                      <w:pPr>
                        <w:rPr>
                          <w:rFonts w:hint="eastAsia"/>
                        </w:rPr>
                      </w:pPr>
                      <w:r w:rsidRPr="00B84736">
                        <w:rPr>
                          <w:rFonts w:hint="eastAsia"/>
                        </w:rPr>
                        <w:t>1、理解分频和计数的概念。</w:t>
                      </w:r>
                    </w:p>
                    <w:p w14:paraId="339E3B13" w14:textId="1415F048" w:rsidR="00642E50" w:rsidRDefault="00B84736" w:rsidP="00B84736">
                      <w:pPr>
                        <w:rPr>
                          <w:rFonts w:hint="eastAsia"/>
                        </w:rPr>
                      </w:pPr>
                      <w:r w:rsidRPr="00B84736">
                        <w:rPr>
                          <w:rFonts w:hint="eastAsia"/>
                        </w:rPr>
                        <w:t>2、掌握</w:t>
                      </w:r>
                      <w:proofErr w:type="gramStart"/>
                      <w:r w:rsidRPr="00B84736">
                        <w:rPr>
                          <w:rFonts w:hint="eastAsia"/>
                        </w:rPr>
                        <w:t>任意进</w:t>
                      </w:r>
                      <w:proofErr w:type="gramEnd"/>
                      <w:r w:rsidRPr="00B84736">
                        <w:rPr>
                          <w:rFonts w:hint="eastAsia"/>
                        </w:rPr>
                        <w:t>制计数器的构成方法。</w:t>
                      </w: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11F870" wp14:editId="1AE5BDB4">
                <wp:simplePos x="0" y="0"/>
                <wp:positionH relativeFrom="column">
                  <wp:posOffset>-572632</wp:posOffset>
                </wp:positionH>
                <wp:positionV relativeFrom="paragraph">
                  <wp:posOffset>376322</wp:posOffset>
                </wp:positionV>
                <wp:extent cx="1928388" cy="506994"/>
                <wp:effectExtent l="0" t="0" r="0" b="7620"/>
                <wp:wrapNone/>
                <wp:docPr id="55468733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388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972D8" w14:textId="77777777" w:rsidR="003A6FF7" w:rsidRDefault="003A6FF7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一</w:t>
                            </w:r>
                            <w:proofErr w:type="gramEnd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．实验目的：</w:t>
                            </w:r>
                          </w:p>
                          <w:p w14:paraId="28467240" w14:textId="77777777" w:rsidR="00642E50" w:rsidRPr="003A6FF7" w:rsidRDefault="00642E50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1F870" id="文本框 4" o:spid="_x0000_s1038" type="#_x0000_t202" style="position:absolute;margin-left:-45.1pt;margin-top:29.65pt;width:151.85pt;height:39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UjHAIAADQEAAAOAAAAZHJzL2Uyb0RvYy54bWysU02P2yAQvVfqf0DcGzveJE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" filled="f" stroked="f" strokeweight=".5pt">
                <v:textbox>
                  <w:txbxContent>
                    <w:p w14:paraId="1F5972D8" w14:textId="77777777" w:rsidR="003A6FF7" w:rsidRDefault="003A6FF7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proofErr w:type="gramStart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一</w:t>
                      </w:r>
                      <w:proofErr w:type="gramEnd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．实验目的：</w:t>
                      </w:r>
                    </w:p>
                    <w:p w14:paraId="28467240" w14:textId="77777777" w:rsidR="00642E50" w:rsidRPr="003A6FF7" w:rsidRDefault="00642E50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64C104" w14:textId="52F9204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4D9CBC" w14:textId="2B51CD1B" w:rsidR="003A6FF7" w:rsidRPr="00EC04A9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828973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FE09D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CB8A6BA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2E0F02F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tbl>
      <w:tblPr>
        <w:tblpPr w:leftFromText="180" w:rightFromText="180" w:vertAnchor="text" w:horzAnchor="margin" w:tblpY="372"/>
        <w:tblW w:w="8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835"/>
        <w:gridCol w:w="2754"/>
      </w:tblGrid>
      <w:tr w:rsidR="00415ABB" w:rsidRPr="00415ABB" w14:paraId="06E1CE09" w14:textId="77777777" w:rsidTr="00415ABB">
        <w:trPr>
          <w:trHeight w:hRule="exact" w:val="567"/>
        </w:trPr>
        <w:tc>
          <w:tcPr>
            <w:tcW w:w="2972" w:type="dxa"/>
          </w:tcPr>
          <w:p w14:paraId="5A6B00E8" w14:textId="72F1B861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lastRenderedPageBreak/>
              <w:t>实验仪器</w:t>
            </w:r>
          </w:p>
        </w:tc>
        <w:tc>
          <w:tcPr>
            <w:tcW w:w="2835" w:type="dxa"/>
          </w:tcPr>
          <w:p w14:paraId="560EA935" w14:textId="5E51490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型号</w:t>
            </w:r>
          </w:p>
        </w:tc>
        <w:tc>
          <w:tcPr>
            <w:tcW w:w="2754" w:type="dxa"/>
          </w:tcPr>
          <w:p w14:paraId="0B7E49CC" w14:textId="44C52A7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备注</w:t>
            </w:r>
          </w:p>
        </w:tc>
      </w:tr>
      <w:tr w:rsidR="00415ABB" w:rsidRPr="0007613C" w14:paraId="75D3C021" w14:textId="77777777" w:rsidTr="00415ABB">
        <w:trPr>
          <w:trHeight w:hRule="exact" w:val="567"/>
        </w:trPr>
        <w:tc>
          <w:tcPr>
            <w:tcW w:w="2972" w:type="dxa"/>
          </w:tcPr>
          <w:p w14:paraId="1FA9E838" w14:textId="4FB66146" w:rsidR="00415ABB" w:rsidRPr="0037681D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直流稳压电源</w:t>
            </w:r>
          </w:p>
        </w:tc>
        <w:tc>
          <w:tcPr>
            <w:tcW w:w="2835" w:type="dxa"/>
          </w:tcPr>
          <w:p w14:paraId="543E619E" w14:textId="32FFEE17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SS3323</w:t>
            </w:r>
          </w:p>
        </w:tc>
        <w:tc>
          <w:tcPr>
            <w:tcW w:w="2754" w:type="dxa"/>
          </w:tcPr>
          <w:p w14:paraId="7833C9DB" w14:textId="1A8718D8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提供直流电压</w:t>
            </w:r>
          </w:p>
        </w:tc>
      </w:tr>
      <w:tr w:rsidR="000F5250" w:rsidRPr="0007613C" w14:paraId="2F63C18E" w14:textId="77777777" w:rsidTr="00415ABB">
        <w:trPr>
          <w:trHeight w:hRule="exact" w:val="567"/>
        </w:trPr>
        <w:tc>
          <w:tcPr>
            <w:tcW w:w="2972" w:type="dxa"/>
          </w:tcPr>
          <w:p w14:paraId="577EAFA4" w14:textId="03177964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电路实验箱</w:t>
            </w:r>
          </w:p>
        </w:tc>
        <w:tc>
          <w:tcPr>
            <w:tcW w:w="2835" w:type="dxa"/>
          </w:tcPr>
          <w:p w14:paraId="322517F2" w14:textId="2081EE96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TFG6080</w:t>
            </w:r>
          </w:p>
        </w:tc>
        <w:tc>
          <w:tcPr>
            <w:tcW w:w="2754" w:type="dxa"/>
          </w:tcPr>
          <w:p w14:paraId="541471EF" w14:textId="6E80D81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提供开关、指示灯、电位器等器件</w:t>
            </w:r>
          </w:p>
        </w:tc>
      </w:tr>
      <w:tr w:rsidR="000F5250" w:rsidRPr="0007613C" w14:paraId="14D1B333" w14:textId="77777777" w:rsidTr="00415ABB">
        <w:trPr>
          <w:trHeight w:hRule="exact" w:val="567"/>
        </w:trPr>
        <w:tc>
          <w:tcPr>
            <w:tcW w:w="2972" w:type="dxa"/>
          </w:tcPr>
          <w:p w14:paraId="2105355C" w14:textId="25B3C1A2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</w:tcPr>
          <w:p w14:paraId="5FDCDCEB" w14:textId="774418A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3713FCB0" w14:textId="7A633B4A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5EB933A6" w14:textId="77777777" w:rsidTr="00415ABB">
        <w:trPr>
          <w:trHeight w:hRule="exact" w:val="567"/>
        </w:trPr>
        <w:tc>
          <w:tcPr>
            <w:tcW w:w="2972" w:type="dxa"/>
          </w:tcPr>
          <w:p w14:paraId="4BD4550A" w14:textId="09860DD8" w:rsidR="000F5250" w:rsidRPr="0007613C" w:rsidRDefault="000F5250" w:rsidP="000F5250">
            <w:pPr>
              <w:tabs>
                <w:tab w:val="left" w:pos="1989"/>
              </w:tabs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</w:tcPr>
          <w:p w14:paraId="2BCF2C3D" w14:textId="6A5E17CF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45E0DE33" w14:textId="4B4189F4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460887B8" w14:textId="77777777" w:rsidTr="00415ABB">
        <w:trPr>
          <w:trHeight w:hRule="exact" w:val="567"/>
        </w:trPr>
        <w:tc>
          <w:tcPr>
            <w:tcW w:w="2972" w:type="dxa"/>
            <w:tcBorders>
              <w:bottom w:val="single" w:sz="4" w:space="0" w:color="auto"/>
            </w:tcBorders>
          </w:tcPr>
          <w:p w14:paraId="01FF6171" w14:textId="7EDA1B00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D49E260" w14:textId="3C8683F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567E4ACD" w14:textId="1113F60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</w:tbl>
    <w:tbl>
      <w:tblPr>
        <w:tblpPr w:leftFromText="180" w:rightFromText="180" w:vertAnchor="text" w:horzAnchor="margin" w:tblpY="3959"/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8"/>
        <w:gridCol w:w="2784"/>
        <w:gridCol w:w="2704"/>
      </w:tblGrid>
      <w:tr w:rsidR="0007613C" w:rsidRPr="00415ABB" w14:paraId="1AC158A8" w14:textId="77777777" w:rsidTr="00C1550D">
        <w:trPr>
          <w:trHeight w:hRule="exact" w:val="534"/>
        </w:trPr>
        <w:tc>
          <w:tcPr>
            <w:tcW w:w="2918" w:type="dxa"/>
          </w:tcPr>
          <w:p w14:paraId="504B713D" w14:textId="4736A1D3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电子元器件</w:t>
            </w:r>
          </w:p>
        </w:tc>
        <w:tc>
          <w:tcPr>
            <w:tcW w:w="2784" w:type="dxa"/>
          </w:tcPr>
          <w:p w14:paraId="7944115D" w14:textId="6EC6520A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规格</w:t>
            </w:r>
          </w:p>
        </w:tc>
        <w:tc>
          <w:tcPr>
            <w:tcW w:w="2704" w:type="dxa"/>
          </w:tcPr>
          <w:p w14:paraId="435B25AE" w14:textId="1ADAC2B0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数量</w:t>
            </w:r>
          </w:p>
        </w:tc>
      </w:tr>
      <w:tr w:rsidR="0007613C" w:rsidRPr="0007613C" w14:paraId="67ECBFBE" w14:textId="77777777" w:rsidTr="00C1550D">
        <w:trPr>
          <w:trHeight w:hRule="exact" w:val="534"/>
        </w:trPr>
        <w:tc>
          <w:tcPr>
            <w:tcW w:w="2918" w:type="dxa"/>
          </w:tcPr>
          <w:p w14:paraId="0672F3B6" w14:textId="3A507C9D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</w:t>
            </w:r>
            <w:r w:rsidR="00B84736">
              <w:rPr>
                <w:rFonts w:ascii="华文宋体" w:eastAsia="华文宋体" w:hAnsi="华文宋体" w:hint="eastAsia"/>
                <w:sz w:val="15"/>
                <w:szCs w:val="15"/>
              </w:rPr>
              <w:t>75</w:t>
            </w:r>
          </w:p>
        </w:tc>
        <w:tc>
          <w:tcPr>
            <w:tcW w:w="2784" w:type="dxa"/>
          </w:tcPr>
          <w:p w14:paraId="02FC35F5" w14:textId="3A8B48BD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0AEAB42" w14:textId="4F6A4264" w:rsidR="0007613C" w:rsidRPr="0007613C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48EA7AE7" w14:textId="77777777" w:rsidTr="00C1550D">
        <w:trPr>
          <w:trHeight w:hRule="exact" w:val="534"/>
        </w:trPr>
        <w:tc>
          <w:tcPr>
            <w:tcW w:w="2918" w:type="dxa"/>
          </w:tcPr>
          <w:p w14:paraId="0084D8C9" w14:textId="39F3DD82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导线</w:t>
            </w:r>
          </w:p>
        </w:tc>
        <w:tc>
          <w:tcPr>
            <w:tcW w:w="2784" w:type="dxa"/>
          </w:tcPr>
          <w:p w14:paraId="037D34B2" w14:textId="29B1D34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755B4171" w14:textId="7EB865FD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若干</w:t>
            </w:r>
          </w:p>
        </w:tc>
      </w:tr>
      <w:tr w:rsidR="0007613C" w:rsidRPr="0007613C" w14:paraId="210A0072" w14:textId="77777777" w:rsidTr="00C1550D">
        <w:trPr>
          <w:trHeight w:hRule="exact" w:val="534"/>
        </w:trPr>
        <w:tc>
          <w:tcPr>
            <w:tcW w:w="2918" w:type="dxa"/>
          </w:tcPr>
          <w:p w14:paraId="6679CB41" w14:textId="2DC069BB" w:rsidR="0007613C" w:rsidRPr="0007613C" w:rsidRDefault="00B84736" w:rsidP="00C1550D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7490</w:t>
            </w:r>
          </w:p>
        </w:tc>
        <w:tc>
          <w:tcPr>
            <w:tcW w:w="2784" w:type="dxa"/>
          </w:tcPr>
          <w:p w14:paraId="6977668F" w14:textId="52D42EA5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4A67602" w14:textId="528F8424" w:rsidR="0007613C" w:rsidRPr="0007613C" w:rsidRDefault="000F5250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276A1AC9" w14:textId="77777777" w:rsidTr="00C1550D">
        <w:trPr>
          <w:trHeight w:hRule="exact" w:val="534"/>
        </w:trPr>
        <w:tc>
          <w:tcPr>
            <w:tcW w:w="2918" w:type="dxa"/>
          </w:tcPr>
          <w:p w14:paraId="17BFE777" w14:textId="691543C7" w:rsidR="0007613C" w:rsidRPr="0007613C" w:rsidRDefault="00B84736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74193</w:t>
            </w:r>
          </w:p>
        </w:tc>
        <w:tc>
          <w:tcPr>
            <w:tcW w:w="2784" w:type="dxa"/>
          </w:tcPr>
          <w:p w14:paraId="381F6FBC" w14:textId="1A279775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90E5F48" w14:textId="0C8D5D49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12A59CBD" w14:textId="77777777" w:rsidTr="00C1550D">
        <w:trPr>
          <w:trHeight w:hRule="exact" w:val="534"/>
        </w:trPr>
        <w:tc>
          <w:tcPr>
            <w:tcW w:w="2918" w:type="dxa"/>
          </w:tcPr>
          <w:p w14:paraId="2C924B64" w14:textId="70152AE4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CD4511</w:t>
            </w:r>
          </w:p>
        </w:tc>
        <w:tc>
          <w:tcPr>
            <w:tcW w:w="2784" w:type="dxa"/>
          </w:tcPr>
          <w:p w14:paraId="036301EA" w14:textId="2D98B6FC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084D2589" w14:textId="2E9BFFF2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353AE17E" w14:textId="77777777" w:rsidTr="00C1550D">
        <w:trPr>
          <w:trHeight w:hRule="exact" w:val="534"/>
        </w:trPr>
        <w:tc>
          <w:tcPr>
            <w:tcW w:w="2918" w:type="dxa"/>
          </w:tcPr>
          <w:p w14:paraId="767AB953" w14:textId="253E49E2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七段数码显示管</w:t>
            </w:r>
          </w:p>
        </w:tc>
        <w:tc>
          <w:tcPr>
            <w:tcW w:w="2784" w:type="dxa"/>
          </w:tcPr>
          <w:p w14:paraId="5D24ADF8" w14:textId="3FD892A7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6332F702" w14:textId="1BE6334D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</w:tbl>
    <w:p w14:paraId="24F88FBA" w14:textId="4BAAC68D" w:rsidR="0093257C" w:rsidRDefault="0093257C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EE9697A" w14:textId="718FEE74" w:rsidR="0007613C" w:rsidRDefault="00557213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B84736">
        <w:rPr>
          <w:rFonts w:ascii="华文宋体" w:eastAsia="华文宋体" w:hAnsi="华文宋体"/>
          <w:noProof/>
          <w:sz w:val="15"/>
          <w:szCs w:val="15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492C34B9" wp14:editId="39BBD32C">
                <wp:simplePos x="0" y="0"/>
                <wp:positionH relativeFrom="margin">
                  <wp:align>center</wp:align>
                </wp:positionH>
                <wp:positionV relativeFrom="paragraph">
                  <wp:posOffset>148475</wp:posOffset>
                </wp:positionV>
                <wp:extent cx="6511606" cy="2630734"/>
                <wp:effectExtent l="0" t="0" r="3810" b="0"/>
                <wp:wrapNone/>
                <wp:docPr id="6925212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1606" cy="2630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248C4" w14:textId="3992BFC5" w:rsidR="00B84736" w:rsidRDefault="00B84736" w:rsidP="00B84736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B8473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计数器是一种能够记录输入脉冲个数的时序电路，在数字系统中使用非常广泛，不仅能用于对时钟脉冲计数，还可以用于分频、定时、产生节拍脉冲和脉冲序列以及进行数字运算等。计数器的种类繁多。按照计数器中触发器是否同时翻转，可以分为同步计数器和异步计数器。在同步计数器中，各个触发器的时钟信号是相同的。在异步计数器中，各个触发器的时钟信号则是不同的。按照计数器的增减可以把计数器分为加法计数器、减法计数器和可逆计数器。按照计数器中数字的编码方式又可以分成二进制计数器、十进制计数器、循环码计数器等。</w:t>
                            </w:r>
                          </w:p>
                          <w:p w14:paraId="720EA80E" w14:textId="51A5DEF5" w:rsidR="00B84736" w:rsidRDefault="00B84736" w:rsidP="00B84736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B8473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一般来说，常用的集成计数器除计数功能外，还具备清零和预置功能，本实验采用的计数器为</w:t>
                            </w:r>
                            <w:r w:rsidRPr="00B84736">
                              <w:rPr>
                                <w:sz w:val="16"/>
                                <w:szCs w:val="16"/>
                              </w:rPr>
                              <w:t>7490</w:t>
                            </w:r>
                            <w:r w:rsidRPr="00B8473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和</w:t>
                            </w:r>
                            <w:r w:rsidRPr="00B84736">
                              <w:rPr>
                                <w:sz w:val="16"/>
                                <w:szCs w:val="16"/>
                              </w:rPr>
                              <w:t>74193</w:t>
                            </w:r>
                            <w:r w:rsidRPr="00B8473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。</w:t>
                            </w:r>
                          </w:p>
                          <w:p w14:paraId="0D9DE0E1" w14:textId="42C0C971" w:rsidR="00B84736" w:rsidRDefault="00B84736" w:rsidP="00B84736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B8473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7490是二-五-十进制异步计数器，管脚图如图6-1所示，内部逻辑图如图6-2所示。其中，NC表示为空引脚，不接线；R1、R2为两个异步清零端，S1、S2为两个异步置9端，CPA、CPB为两个时钟输入端，QA~QD为计数输出端。</w:t>
                            </w:r>
                          </w:p>
                          <w:p w14:paraId="722929FE" w14:textId="4D306D58" w:rsidR="00B84736" w:rsidRPr="00B84736" w:rsidRDefault="00B84736" w:rsidP="00B84736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B8473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如果时钟从CPA引入，QA接CPB，则QD-QC-QB-QA输出为8421码的十进制计数器；如果时钟从CPB引入，QD接</w:t>
                            </w:r>
                          </w:p>
                          <w:p w14:paraId="6AC01748" w14:textId="7720D0AA" w:rsidR="00B84736" w:rsidRDefault="00B84736" w:rsidP="00B84736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B8473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CPA，则QA-QD-QC-QB输出为5421码的十进制计数器。S1、S2同时为1时，输出端被置为9；R1、R2同时为1且S1、S2不同时为1时，输出端被置为0。</w:t>
                            </w:r>
                          </w:p>
                          <w:p w14:paraId="4DCEC6FD" w14:textId="5EEDC52D" w:rsidR="00C5178D" w:rsidRDefault="00C5178D" w:rsidP="00C5178D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517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实验中使用的另外一种计数器为74193，它是一个可预置同步十六进制加减计数器，管脚图如图6-3所示，内部逻辑图如图所示。其中COUNTDOWN、COUNTUP为时钟脉冲输入端，分别为向上和向下计数；DATAA~DATAD为并行数据输入端口；CLEAR为异步清零信号端；LOAD为置位端，用来将并行输入端口的数据传送到输出端；BORROW为借位端；CARRY为进位端；QA~QD为计数输出端口。</w:t>
                            </w:r>
                          </w:p>
                          <w:p w14:paraId="6EB751AE" w14:textId="77712BC9" w:rsidR="00C5178D" w:rsidRPr="00C5178D" w:rsidRDefault="00C5178D" w:rsidP="00C5178D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517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实验中用到的器件还有7475，它是一个四位的锁存器，管脚图如图所示。其中D1~D4为数据输入端； Q1~Q4为数据输出端；G12、G34为</w:t>
                            </w:r>
                          </w:p>
                          <w:p w14:paraId="2A1A692B" w14:textId="2BE177BD" w:rsidR="00C5178D" w:rsidRPr="00C5178D" w:rsidRDefault="00C5178D" w:rsidP="00C5178D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517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锁存控制端。</w:t>
                            </w:r>
                            <w:proofErr w:type="gramStart"/>
                            <w:r w:rsidRPr="00C517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当控制端</w:t>
                            </w:r>
                            <w:proofErr w:type="gramEnd"/>
                            <w:r w:rsidRPr="00C517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信号为1时，输入数据传送至输出端；当控制信号为0时，实现锁存，输出数据保持不变。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34B9" id="_x0000_s1039" type="#_x0000_t202" style="position:absolute;margin-left:0;margin-top:11.7pt;width:512.7pt;height:207.15pt;z-index:-2516049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" stroked="f">
                <v:textbox>
                  <w:txbxContent>
                    <w:p w14:paraId="4D7248C4" w14:textId="3992BFC5" w:rsidR="00B84736" w:rsidRDefault="00B84736" w:rsidP="00B84736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B84736">
                        <w:rPr>
                          <w:rFonts w:hint="eastAsia"/>
                          <w:sz w:val="16"/>
                          <w:szCs w:val="16"/>
                        </w:rPr>
                        <w:t>计数器是一种能够记录输入脉冲个数的时序电路，在数字系统中使用非常广泛，不仅能用于对时钟脉冲计数，还可以用于分频、定时、产生节拍脉冲和脉冲序列以及进行数字运算等。计数器的种类繁多。按照计数器中触发器是否同时翻转，可以分为同步计数器和异步计数器。在同步计数器中，各个触发器的时钟信号是相同的。在异步计数器中，各个触发器的时钟信号则是不同的。按照计数器的增减可以把计数器分为加法计数器、减法计数器和可逆计数器。按照计数器中数字的编码方式又可以分成二进制计数器、十进制计数器、循环码计数器等。</w:t>
                      </w:r>
                    </w:p>
                    <w:p w14:paraId="720EA80E" w14:textId="51A5DEF5" w:rsidR="00B84736" w:rsidRDefault="00B84736" w:rsidP="00B84736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B84736">
                        <w:rPr>
                          <w:rFonts w:hint="eastAsia"/>
                          <w:sz w:val="16"/>
                          <w:szCs w:val="16"/>
                        </w:rPr>
                        <w:t>一般来说，常用的集成计数器除计数功能外，还具备清零和预置功能，本实验采用的计数器为</w:t>
                      </w:r>
                      <w:r w:rsidRPr="00B84736">
                        <w:rPr>
                          <w:sz w:val="16"/>
                          <w:szCs w:val="16"/>
                        </w:rPr>
                        <w:t>7490</w:t>
                      </w:r>
                      <w:r w:rsidRPr="00B84736">
                        <w:rPr>
                          <w:rFonts w:hint="eastAsia"/>
                          <w:sz w:val="16"/>
                          <w:szCs w:val="16"/>
                        </w:rPr>
                        <w:t>和</w:t>
                      </w:r>
                      <w:r w:rsidRPr="00B84736">
                        <w:rPr>
                          <w:sz w:val="16"/>
                          <w:szCs w:val="16"/>
                        </w:rPr>
                        <w:t>74193</w:t>
                      </w:r>
                      <w:r w:rsidRPr="00B84736">
                        <w:rPr>
                          <w:rFonts w:hint="eastAsia"/>
                          <w:sz w:val="16"/>
                          <w:szCs w:val="16"/>
                        </w:rPr>
                        <w:t>。</w:t>
                      </w:r>
                    </w:p>
                    <w:p w14:paraId="0D9DE0E1" w14:textId="42C0C971" w:rsidR="00B84736" w:rsidRDefault="00B84736" w:rsidP="00B84736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B84736">
                        <w:rPr>
                          <w:rFonts w:hint="eastAsia"/>
                          <w:sz w:val="16"/>
                          <w:szCs w:val="16"/>
                        </w:rPr>
                        <w:t>7490是二-五-十进制异步计数器，管脚图如图6-1所示，内部逻辑图如图6-2所示。其中，NC表示为空引脚，不接线；R1、R2为两个异步清零端，S1、S2为两个异步置9端，CPA、CPB为两个时钟输入端，QA~QD为计数输出端。</w:t>
                      </w:r>
                    </w:p>
                    <w:p w14:paraId="722929FE" w14:textId="4D306D58" w:rsidR="00B84736" w:rsidRPr="00B84736" w:rsidRDefault="00B84736" w:rsidP="00B84736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B84736">
                        <w:rPr>
                          <w:rFonts w:hint="eastAsia"/>
                          <w:sz w:val="16"/>
                          <w:szCs w:val="16"/>
                        </w:rPr>
                        <w:t>如果时钟从CPA引入，QA接CPB，则QD-QC-QB-QA输出为8421码的十进制计数器；如果时钟从CPB引入，QD接</w:t>
                      </w:r>
                    </w:p>
                    <w:p w14:paraId="6AC01748" w14:textId="7720D0AA" w:rsidR="00B84736" w:rsidRDefault="00B84736" w:rsidP="00B84736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B84736">
                        <w:rPr>
                          <w:rFonts w:hint="eastAsia"/>
                          <w:sz w:val="16"/>
                          <w:szCs w:val="16"/>
                        </w:rPr>
                        <w:t>CPA，则QA-QD-QC-QB输出为5421码的十进制计数器。S1、S2同时为1时，输出端被置为9；R1、R2同时为1且S1、S2不同时为1时，输出端被置为0。</w:t>
                      </w:r>
                    </w:p>
                    <w:p w14:paraId="4DCEC6FD" w14:textId="5EEDC52D" w:rsidR="00C5178D" w:rsidRDefault="00C5178D" w:rsidP="00C5178D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5178D">
                        <w:rPr>
                          <w:rFonts w:hint="eastAsia"/>
                          <w:sz w:val="16"/>
                          <w:szCs w:val="16"/>
                        </w:rPr>
                        <w:t>实验中使用的另外一种计数器为74193，它是一个可预置同步十六进制加减计数器，管脚图如图6-3所示，内部逻辑图如图所示。其中COUNTDOWN、COUNTUP为时钟脉冲输入端，分别为向上和向下计数；DATAA~DATAD为并行数据输入端口；CLEAR为异步清零信号端；LOAD为置位端，用来将并行输入端口的数据传送到输出端；BORROW为借位端；CARRY为进位端；QA~QD为计数输出端口。</w:t>
                      </w:r>
                    </w:p>
                    <w:p w14:paraId="6EB751AE" w14:textId="77712BC9" w:rsidR="00C5178D" w:rsidRPr="00C5178D" w:rsidRDefault="00C5178D" w:rsidP="00C5178D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5178D">
                        <w:rPr>
                          <w:rFonts w:hint="eastAsia"/>
                          <w:sz w:val="16"/>
                          <w:szCs w:val="16"/>
                        </w:rPr>
                        <w:t>实验中用到的器件还有7475，它是一个四位的锁存器，管脚图如图所示。其中D1~D4为数据输入端； Q1~Q4为数据输出端；G12、G34为</w:t>
                      </w:r>
                    </w:p>
                    <w:p w14:paraId="2A1A692B" w14:textId="2BE177BD" w:rsidR="00C5178D" w:rsidRPr="00C5178D" w:rsidRDefault="00C5178D" w:rsidP="00C5178D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5178D">
                        <w:rPr>
                          <w:rFonts w:hint="eastAsia"/>
                          <w:sz w:val="16"/>
                          <w:szCs w:val="16"/>
                        </w:rPr>
                        <w:t>锁存控制端。</w:t>
                      </w:r>
                      <w:proofErr w:type="gramStart"/>
                      <w:r w:rsidRPr="00C5178D">
                        <w:rPr>
                          <w:rFonts w:hint="eastAsia"/>
                          <w:sz w:val="16"/>
                          <w:szCs w:val="16"/>
                        </w:rPr>
                        <w:t>当控制端</w:t>
                      </w:r>
                      <w:proofErr w:type="gramEnd"/>
                      <w:r w:rsidRPr="00C5178D">
                        <w:rPr>
                          <w:rFonts w:hint="eastAsia"/>
                          <w:sz w:val="16"/>
                          <w:szCs w:val="16"/>
                        </w:rPr>
                        <w:t>信号为1时，输入数据传送至输出端；当控制信号为0时，实现锁存，输出数据保持不变。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13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3CCE40" wp14:editId="396EF599">
                <wp:simplePos x="0" y="0"/>
                <wp:positionH relativeFrom="column">
                  <wp:posOffset>-623236</wp:posOffset>
                </wp:positionH>
                <wp:positionV relativeFrom="page">
                  <wp:posOffset>6010710</wp:posOffset>
                </wp:positionV>
                <wp:extent cx="2018665" cy="615315"/>
                <wp:effectExtent l="0" t="0" r="0" b="0"/>
                <wp:wrapNone/>
                <wp:docPr id="99676709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8BC5D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三．实验原理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CE40" id="文本框 9" o:spid="_x0000_s1040" type="#_x0000_t202" style="position:absolute;margin-left:-49.05pt;margin-top:473.3pt;width:158.95pt;height:4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" filled="f" stroked="f" strokeweight=".5pt">
                <v:textbox>
                  <w:txbxContent>
                    <w:p w14:paraId="62F8BC5D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三．实验原理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7613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1EAB88" wp14:editId="684FAE2E">
                <wp:simplePos x="0" y="0"/>
                <wp:positionH relativeFrom="column">
                  <wp:posOffset>-662651</wp:posOffset>
                </wp:positionH>
                <wp:positionV relativeFrom="topMargin">
                  <wp:align>bottom</wp:align>
                </wp:positionV>
                <wp:extent cx="2597785" cy="497840"/>
                <wp:effectExtent l="0" t="0" r="0" b="0"/>
                <wp:wrapNone/>
                <wp:docPr id="129185237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785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32664" w14:textId="77777777" w:rsidR="00F12C76" w:rsidRPr="00F12C76" w:rsidRDefault="00F12C76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F12C76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二．实验仪器及元器件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AB88" id="文本框 8" o:spid="_x0000_s1041" type="#_x0000_t202" style="position:absolute;margin-left:-52.2pt;margin-top:0;width:204.55pt;height:3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" filled="f" stroked="f" strokeweight=".5pt">
                <v:textbox>
                  <w:txbxContent>
                    <w:p w14:paraId="0D232664" w14:textId="77777777" w:rsidR="00F12C76" w:rsidRPr="00F12C76" w:rsidRDefault="00F12C76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F12C76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二．实验仪器及元器件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13C39B3C" w14:textId="7C092A20" w:rsidR="003A6FF7" w:rsidRDefault="00F12C76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7F0C85" wp14:editId="3C005690">
                <wp:simplePos x="0" y="0"/>
                <wp:positionH relativeFrom="margin">
                  <wp:posOffset>-626952</wp:posOffset>
                </wp:positionH>
                <wp:positionV relativeFrom="page">
                  <wp:posOffset>425513</wp:posOffset>
                </wp:positionV>
                <wp:extent cx="6536469" cy="9813956"/>
                <wp:effectExtent l="0" t="0" r="17145" b="15875"/>
                <wp:wrapNone/>
                <wp:docPr id="96558985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469" cy="9813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6AD60" id="矩形 5" o:spid="_x0000_s1026" style="position:absolute;left:0;text-align:left;margin-left:-49.35pt;margin-top:33.5pt;width:514.7pt;height:7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" filled="f" strokecolor="black [3213]" strokeweight="1pt">
                <w10:wrap anchorx="margin" anchory="page"/>
              </v:rect>
            </w:pict>
          </mc:Fallback>
        </mc:AlternateContent>
      </w:r>
    </w:p>
    <w:p w14:paraId="5226F5B5" w14:textId="37DD6AE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AD0156" w14:textId="32F01F6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DD2FE80" w14:textId="77C249F9" w:rsidR="00A85535" w:rsidRDefault="00C5178D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B84736">
        <w:rPr>
          <w:rFonts w:ascii="华文宋体" w:eastAsia="华文宋体" w:hAnsi="华文宋体" w:hint="eastAsia"/>
          <w:noProof/>
          <w:sz w:val="32"/>
          <w:szCs w:val="32"/>
        </w:rPr>
        <w:drawing>
          <wp:anchor distT="0" distB="0" distL="114300" distR="114300" simplePos="0" relativeHeight="251712512" behindDoc="1" locked="0" layoutInCell="1" allowOverlap="1" wp14:anchorId="2A6607CF" wp14:editId="49C47469">
            <wp:simplePos x="0" y="0"/>
            <wp:positionH relativeFrom="column">
              <wp:posOffset>-600014</wp:posOffset>
            </wp:positionH>
            <wp:positionV relativeFrom="paragraph">
              <wp:posOffset>551747</wp:posOffset>
            </wp:positionV>
            <wp:extent cx="1134745" cy="1325245"/>
            <wp:effectExtent l="0" t="0" r="8255" b="8255"/>
            <wp:wrapNone/>
            <wp:docPr id="12248828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41026E" w14:textId="5E090B18" w:rsidR="00A85535" w:rsidRDefault="00C5178D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7C7977D8" wp14:editId="17F1B2EA">
            <wp:simplePos x="0" y="0"/>
            <wp:positionH relativeFrom="margin">
              <wp:posOffset>2225672</wp:posOffset>
            </wp:positionH>
            <wp:positionV relativeFrom="paragraph">
              <wp:posOffset>299279</wp:posOffset>
            </wp:positionV>
            <wp:extent cx="1409830" cy="824580"/>
            <wp:effectExtent l="0" t="0" r="0" b="0"/>
            <wp:wrapNone/>
            <wp:docPr id="119950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006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30" cy="82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5EC04CA9" wp14:editId="37AA364B">
            <wp:simplePos x="0" y="0"/>
            <wp:positionH relativeFrom="margin">
              <wp:posOffset>1081877</wp:posOffset>
            </wp:positionH>
            <wp:positionV relativeFrom="paragraph">
              <wp:posOffset>299717</wp:posOffset>
            </wp:positionV>
            <wp:extent cx="1286716" cy="797962"/>
            <wp:effectExtent l="0" t="0" r="8890" b="2540"/>
            <wp:wrapNone/>
            <wp:docPr id="92960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18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247" cy="798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736">
        <w:rPr>
          <w:rFonts w:ascii="华文宋体" w:eastAsia="华文宋体" w:hAnsi="华文宋体" w:hint="eastAsia"/>
          <w:noProof/>
          <w:sz w:val="32"/>
          <w:szCs w:val="32"/>
        </w:rPr>
        <w:drawing>
          <wp:anchor distT="0" distB="0" distL="114300" distR="114300" simplePos="0" relativeHeight="251713536" behindDoc="0" locked="0" layoutInCell="1" allowOverlap="1" wp14:anchorId="607B3BDE" wp14:editId="3A2135AD">
            <wp:simplePos x="0" y="0"/>
            <wp:positionH relativeFrom="column">
              <wp:posOffset>533889</wp:posOffset>
            </wp:positionH>
            <wp:positionV relativeFrom="paragraph">
              <wp:posOffset>177355</wp:posOffset>
            </wp:positionV>
            <wp:extent cx="630449" cy="1161398"/>
            <wp:effectExtent l="0" t="0" r="0" b="1270"/>
            <wp:wrapNone/>
            <wp:docPr id="69710348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49" cy="116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2AA77FCE" wp14:editId="1678E9B3">
            <wp:simplePos x="0" y="0"/>
            <wp:positionH relativeFrom="column">
              <wp:posOffset>3619408</wp:posOffset>
            </wp:positionH>
            <wp:positionV relativeFrom="paragraph">
              <wp:posOffset>132967</wp:posOffset>
            </wp:positionV>
            <wp:extent cx="831273" cy="1063832"/>
            <wp:effectExtent l="0" t="0" r="6985" b="3175"/>
            <wp:wrapNone/>
            <wp:docPr id="1023438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384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273" cy="1063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50BB2666" wp14:editId="75DF66D5">
            <wp:simplePos x="0" y="0"/>
            <wp:positionH relativeFrom="margin">
              <wp:posOffset>4465503</wp:posOffset>
            </wp:positionH>
            <wp:positionV relativeFrom="paragraph">
              <wp:posOffset>245745</wp:posOffset>
            </wp:positionV>
            <wp:extent cx="1401423" cy="911648"/>
            <wp:effectExtent l="0" t="0" r="8890" b="3175"/>
            <wp:wrapNone/>
            <wp:docPr id="1001695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50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23" cy="911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91F40" w14:textId="6F20A68E" w:rsidR="003A6FF7" w:rsidRDefault="00B84736" w:rsidP="00B84736">
      <w:pPr>
        <w:tabs>
          <w:tab w:val="left" w:pos="3057"/>
        </w:tabs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sz w:val="32"/>
          <w:szCs w:val="32"/>
        </w:rPr>
        <w:tab/>
      </w:r>
    </w:p>
    <w:p w14:paraId="19D0C061" w14:textId="7D06C0F7" w:rsidR="003A6FF7" w:rsidRDefault="00C5178D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C5178D">
        <w:rPr>
          <w:rFonts w:ascii="华文宋体" w:eastAsia="华文宋体" w:hAnsi="华文宋体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19680" behindDoc="1" locked="0" layoutInCell="1" allowOverlap="1" wp14:anchorId="157F67CB" wp14:editId="4B7660A1">
                <wp:simplePos x="0" y="0"/>
                <wp:positionH relativeFrom="column">
                  <wp:posOffset>-556219</wp:posOffset>
                </wp:positionH>
                <wp:positionV relativeFrom="paragraph">
                  <wp:posOffset>92908</wp:posOffset>
                </wp:positionV>
                <wp:extent cx="6395679" cy="2498708"/>
                <wp:effectExtent l="0" t="0" r="5715" b="0"/>
                <wp:wrapNone/>
                <wp:docPr id="11758666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5679" cy="2498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2DA45" w14:textId="77777777" w:rsidR="00C5178D" w:rsidRDefault="00C5178D" w:rsidP="002D72E2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C5178D">
                              <w:rPr>
                                <w:rFonts w:hint="eastAsia"/>
                              </w:rPr>
                              <w:t>1、7490为异步计数器，可以用5421和8421两种码制来实现十进制计数，请用两种码制实现7490的十进制计数，用TTL方波作为计数脉冲，并</w:t>
                            </w:r>
                            <w:proofErr w:type="gramStart"/>
                            <w:r w:rsidRPr="00C5178D">
                              <w:rPr>
                                <w:rFonts w:hint="eastAsia"/>
                              </w:rPr>
                              <w:t>作出</w:t>
                            </w:r>
                            <w:proofErr w:type="gramEnd"/>
                            <w:r w:rsidRPr="00C5178D">
                              <w:rPr>
                                <w:rFonts w:hint="eastAsia"/>
                              </w:rPr>
                              <w:t>状态表。</w:t>
                            </w:r>
                          </w:p>
                          <w:p w14:paraId="247B455C" w14:textId="2906E119" w:rsidR="00C5178D" w:rsidRPr="00C5178D" w:rsidRDefault="00C5178D" w:rsidP="002D72E2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C5178D">
                              <w:rPr>
                                <w:rFonts w:hint="eastAsia"/>
                              </w:rPr>
                              <w:t>2、计数器7490有两个异步清零控制端R1和R2，试用7490构成六进制（8421码）和七进制（5421码）计数器，验证其功能并画出连接图。不使用其他器件，还能构成哪些进制的计数器。</w:t>
                            </w:r>
                          </w:p>
                          <w:p w14:paraId="08518FCB" w14:textId="07F64E96" w:rsidR="00C5178D" w:rsidRPr="00C5178D" w:rsidRDefault="00C5178D" w:rsidP="002D72E2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C5178D">
                              <w:rPr>
                                <w:rFonts w:hint="eastAsia"/>
                              </w:rPr>
                              <w:t>3、利用7490、7475、CD4511和数码管，搭建一个十进制计数、锁存、译码、显示电路，验证7475的锁存功能，并记录数码管的显示状态。</w:t>
                            </w:r>
                          </w:p>
                          <w:p w14:paraId="49E8D9FD" w14:textId="773F2E2E" w:rsidR="00C5178D" w:rsidRDefault="00C5178D" w:rsidP="002D72E2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C5178D">
                              <w:rPr>
                                <w:rFonts w:hint="eastAsia"/>
                              </w:rPr>
                              <w:t>4、考虑一下如何用计数器实现分频，用7490完成对TTL方波的二分频和十分频，并用示波器观察8421码和5421码两种码制的分频效果有什么不同。</w:t>
                            </w:r>
                          </w:p>
                          <w:p w14:paraId="5CE14BCC" w14:textId="41619BBC" w:rsidR="00C5178D" w:rsidRPr="00C5178D" w:rsidRDefault="00C5178D" w:rsidP="002D72E2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C5178D">
                              <w:rPr>
                                <w:rFonts w:hint="eastAsia"/>
                              </w:rPr>
                              <w:t>5、74193为可预置同步十六进制加减计数器，搭建电路，验证74193的并行输入功能和可逆计数功能，并注意观察借位和进位，</w:t>
                            </w:r>
                            <w:proofErr w:type="gramStart"/>
                            <w:r w:rsidRPr="00C5178D">
                              <w:rPr>
                                <w:rFonts w:hint="eastAsia"/>
                              </w:rPr>
                              <w:t>作出</w:t>
                            </w:r>
                            <w:proofErr w:type="gramEnd"/>
                            <w:r w:rsidRPr="00C5178D">
                              <w:rPr>
                                <w:rFonts w:hint="eastAsia"/>
                              </w:rPr>
                              <w:t>其状态表。（CLEAR接0，LOAD接1，两个时钟输入端一个接高电平，另外一个接脉冲输入）</w:t>
                            </w:r>
                          </w:p>
                          <w:p w14:paraId="50999669" w14:textId="4A25B3DD" w:rsidR="00C5178D" w:rsidRDefault="00C5178D" w:rsidP="002D72E2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C5178D">
                              <w:rPr>
                                <w:rFonts w:hint="eastAsia"/>
                              </w:rPr>
                              <w:t>6、（选作）用74193实现十二进制减法计数器。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F67CB" id="_x0000_s1042" type="#_x0000_t202" style="position:absolute;margin-left:-43.8pt;margin-top:7.3pt;width:503.6pt;height:196.75pt;z-index:-25159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" stroked="f">
                <v:textbox>
                  <w:txbxContent>
                    <w:p w14:paraId="0362DA45" w14:textId="77777777" w:rsidR="00C5178D" w:rsidRDefault="00C5178D" w:rsidP="002D72E2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C5178D">
                        <w:rPr>
                          <w:rFonts w:hint="eastAsia"/>
                        </w:rPr>
                        <w:t>1、7490为异步计数器，可以用5421和8421两种码制来实现十进制计数，请用两种码制实现7490的十进制计数，用TTL方波作为计数脉冲，并</w:t>
                      </w:r>
                      <w:proofErr w:type="gramStart"/>
                      <w:r w:rsidRPr="00C5178D">
                        <w:rPr>
                          <w:rFonts w:hint="eastAsia"/>
                        </w:rPr>
                        <w:t>作出</w:t>
                      </w:r>
                      <w:proofErr w:type="gramEnd"/>
                      <w:r w:rsidRPr="00C5178D">
                        <w:rPr>
                          <w:rFonts w:hint="eastAsia"/>
                        </w:rPr>
                        <w:t>状态表。</w:t>
                      </w:r>
                    </w:p>
                    <w:p w14:paraId="247B455C" w14:textId="2906E119" w:rsidR="00C5178D" w:rsidRPr="00C5178D" w:rsidRDefault="00C5178D" w:rsidP="002D72E2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C5178D">
                        <w:rPr>
                          <w:rFonts w:hint="eastAsia"/>
                        </w:rPr>
                        <w:t>2、计数器7490有两个异步清零控制端R1和R2，试用7490构成六进制（8421码）和七进制（5421码）计数器，验证其功能并画出连接图。不使用其他器件，还能构成哪些进制的计数器。</w:t>
                      </w:r>
                    </w:p>
                    <w:p w14:paraId="08518FCB" w14:textId="07F64E96" w:rsidR="00C5178D" w:rsidRPr="00C5178D" w:rsidRDefault="00C5178D" w:rsidP="002D72E2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C5178D">
                        <w:rPr>
                          <w:rFonts w:hint="eastAsia"/>
                        </w:rPr>
                        <w:t>3、利用7490、7475、CD4511和数码管，搭建一个十进制计数、锁存、译码、显示电路，验证7475的锁存功能，并记录数码管的显示状态。</w:t>
                      </w:r>
                    </w:p>
                    <w:p w14:paraId="49E8D9FD" w14:textId="773F2E2E" w:rsidR="00C5178D" w:rsidRDefault="00C5178D" w:rsidP="002D72E2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C5178D">
                        <w:rPr>
                          <w:rFonts w:hint="eastAsia"/>
                        </w:rPr>
                        <w:t>4、考虑一下如何用计数器实现分频，用7490完成对TTL方波的二分频和十分频，并用示波器观察8421码和5421码两种码制的分频效果有什么不同。</w:t>
                      </w:r>
                    </w:p>
                    <w:p w14:paraId="5CE14BCC" w14:textId="41619BBC" w:rsidR="00C5178D" w:rsidRPr="00C5178D" w:rsidRDefault="00C5178D" w:rsidP="002D72E2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C5178D">
                        <w:rPr>
                          <w:rFonts w:hint="eastAsia"/>
                        </w:rPr>
                        <w:t>5、74193为可预置同步十六进制加减计数器，搭建电路，验证74193的并行输入功能和可逆计数功能，并注意观察借位和进位，</w:t>
                      </w:r>
                      <w:proofErr w:type="gramStart"/>
                      <w:r w:rsidRPr="00C5178D">
                        <w:rPr>
                          <w:rFonts w:hint="eastAsia"/>
                        </w:rPr>
                        <w:t>作出</w:t>
                      </w:r>
                      <w:proofErr w:type="gramEnd"/>
                      <w:r w:rsidRPr="00C5178D">
                        <w:rPr>
                          <w:rFonts w:hint="eastAsia"/>
                        </w:rPr>
                        <w:t>其状态表。（CLEAR接0，LOAD接1，两个时钟输入端一个接高电平，另外一个接脉冲输入）</w:t>
                      </w:r>
                    </w:p>
                    <w:p w14:paraId="50999669" w14:textId="4A25B3DD" w:rsidR="00C5178D" w:rsidRDefault="00C5178D" w:rsidP="002D72E2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C5178D">
                        <w:rPr>
                          <w:rFonts w:hint="eastAsia"/>
                        </w:rPr>
                        <w:t>6、（选作）用74193实现十二进制减法计数器。</w:t>
                      </w:r>
                    </w:p>
                  </w:txbxContent>
                </v:textbox>
              </v:shape>
            </w:pict>
          </mc:Fallback>
        </mc:AlternateContent>
      </w:r>
      <w:r w:rsidR="00E600C7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AB7EC" wp14:editId="1A17742B">
                <wp:simplePos x="0" y="0"/>
                <wp:positionH relativeFrom="column">
                  <wp:posOffset>-607060</wp:posOffset>
                </wp:positionH>
                <wp:positionV relativeFrom="page">
                  <wp:posOffset>539115</wp:posOffset>
                </wp:positionV>
                <wp:extent cx="2878455" cy="651510"/>
                <wp:effectExtent l="0" t="0" r="0" b="0"/>
                <wp:wrapNone/>
                <wp:docPr id="168669964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993D2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四．实验内容、步骤及要求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AB7EC" id="文本框 10" o:spid="_x0000_s1043" type="#_x0000_t202" style="position:absolute;margin-left:-47.8pt;margin-top:42.45pt;width:226.65pt;height:51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" filled="f" stroked="f" strokeweight=".5pt">
                <v:textbox>
                  <w:txbxContent>
                    <w:p w14:paraId="2E5993D2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四．实验内容、步骤及要求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6DC9" w:rsidRPr="004C6DC9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1787ABEA" wp14:editId="10D06413">
                <wp:simplePos x="0" y="0"/>
                <wp:positionH relativeFrom="margin">
                  <wp:posOffset>-26126</wp:posOffset>
                </wp:positionH>
                <wp:positionV relativeFrom="paragraph">
                  <wp:posOffset>107276</wp:posOffset>
                </wp:positionV>
                <wp:extent cx="5262465" cy="1404620"/>
                <wp:effectExtent l="0" t="0" r="0" b="0"/>
                <wp:wrapNone/>
                <wp:docPr id="7305474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D4B3" w14:textId="69014F24" w:rsidR="007649B7" w:rsidRPr="007649B7" w:rsidRDefault="007649B7" w:rsidP="007649B7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87ABEA" id="_x0000_s1044" type="#_x0000_t202" style="position:absolute;margin-left:-2.05pt;margin-top:8.45pt;width:414.35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" stroked="f">
                <v:textbox style="mso-fit-shape-to-text:t">
                  <w:txbxContent>
                    <w:p w14:paraId="6808D4B3" w14:textId="69014F24" w:rsidR="007649B7" w:rsidRPr="007649B7" w:rsidRDefault="007649B7" w:rsidP="007649B7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112E4" w14:textId="7B8B319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EA3E0" w14:textId="62CAE7A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2118357" w14:textId="673E474F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89EF0" w14:textId="30023AB0" w:rsidR="003A6FF7" w:rsidRDefault="002D72E2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720BDF" wp14:editId="0B53FF07">
                <wp:simplePos x="0" y="0"/>
                <wp:positionH relativeFrom="column">
                  <wp:posOffset>-587500</wp:posOffset>
                </wp:positionH>
                <wp:positionV relativeFrom="page">
                  <wp:posOffset>3340100</wp:posOffset>
                </wp:positionV>
                <wp:extent cx="5296277" cy="651510"/>
                <wp:effectExtent l="0" t="0" r="0" b="0"/>
                <wp:wrapNone/>
                <wp:docPr id="63161003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277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4698C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五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结果（包括测量数据、曲线、图形等）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20BDF" id="_x0000_s1045" type="#_x0000_t202" style="position:absolute;margin-left:-46.25pt;margin-top:263pt;width:417.05pt;height:51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" filled="f" stroked="f" strokeweight=".5pt">
                <v:textbox>
                  <w:txbxContent>
                    <w:p w14:paraId="3CF4698C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五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结果（包括测量数据、曲线、图形等）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B261A42" w14:textId="397091DE" w:rsidR="003A6FF7" w:rsidRDefault="002D72E2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2D72E2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21728" behindDoc="1" locked="0" layoutInCell="1" allowOverlap="1" wp14:anchorId="26ECD084" wp14:editId="7E74A596">
                <wp:simplePos x="0" y="0"/>
                <wp:positionH relativeFrom="margin">
                  <wp:align>center</wp:align>
                </wp:positionH>
                <wp:positionV relativeFrom="paragraph">
                  <wp:posOffset>321810</wp:posOffset>
                </wp:positionV>
                <wp:extent cx="6185647" cy="6400800"/>
                <wp:effectExtent l="0" t="0" r="5715" b="0"/>
                <wp:wrapNone/>
                <wp:docPr id="7897454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5647" cy="640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6604E" w14:textId="37E6334A" w:rsidR="002D72E2" w:rsidRDefault="00C323D5" w:rsidP="00083E1F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57" w:firstLineChars="0" w:hanging="3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r w:rsidR="00932E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8421</w:t>
                            </w:r>
                            <w:r w:rsidR="00932E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="00932E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="00932E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5421码</w:t>
                            </w:r>
                          </w:p>
                          <w:p w14:paraId="5E1B7503" w14:textId="77777777" w:rsidR="00932E03" w:rsidRDefault="00932E03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24168DF" w14:textId="77777777" w:rsidR="00932E03" w:rsidRDefault="00932E03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EE79AAA" w14:textId="77777777" w:rsidR="00932E03" w:rsidRDefault="00932E03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CCC88B2" w14:textId="1FDAD010" w:rsidR="00932E03" w:rsidRDefault="00C323D5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电路图</w:t>
                            </w:r>
                          </w:p>
                          <w:p w14:paraId="1E694F5D" w14:textId="77777777" w:rsidR="00932E03" w:rsidRDefault="00932E03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ED5B13" w14:textId="7DE4A0F3" w:rsidR="005C0A24" w:rsidRDefault="005C0A24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D79E09" w14:textId="77777777" w:rsidR="00C323D5" w:rsidRDefault="00C323D5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E7E01F3" w14:textId="77777777" w:rsidR="00C323D5" w:rsidRDefault="00C323D5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82CEED8" w14:textId="77777777" w:rsidR="00C323D5" w:rsidRDefault="00C323D5" w:rsidP="00932E03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7A9DD642" w14:textId="1ED3D067" w:rsidR="00C323D5" w:rsidRDefault="00C323D5" w:rsidP="00932E03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状态表</w:t>
                            </w:r>
                          </w:p>
                          <w:p w14:paraId="7A7620DD" w14:textId="77777777" w:rsidR="005C0A24" w:rsidRDefault="005C0A24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0548BEB" w14:textId="77777777" w:rsidR="005C0A24" w:rsidRDefault="005C0A24" w:rsidP="00932E0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F094DB" w14:textId="098E011B" w:rsidR="005C0A24" w:rsidRDefault="005C0A24" w:rsidP="005C0A2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六进制计数器：</w:t>
                            </w:r>
                            <w:r w:rsidR="00C01F9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电路图                 </w:t>
                            </w:r>
                            <w:r w:rsidR="00C323D5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七进制计数器：电路图</w:t>
                            </w:r>
                          </w:p>
                          <w:p w14:paraId="4FBE7C84" w14:textId="77777777" w:rsidR="00C323D5" w:rsidRDefault="00C323D5" w:rsidP="00C323D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B6CB1AC" w14:textId="77777777" w:rsidR="00C323D5" w:rsidRDefault="00C323D5" w:rsidP="00C323D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AABB1E6" w14:textId="77777777" w:rsidR="00C323D5" w:rsidRDefault="00C323D5" w:rsidP="00C323D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1D5437" w14:textId="77777777" w:rsidR="00C323D5" w:rsidRDefault="00C323D5" w:rsidP="00C323D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F42A764" w14:textId="77777777" w:rsidR="00C323D5" w:rsidRDefault="00C323D5" w:rsidP="00C323D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D01DDE8" w14:textId="77777777" w:rsidR="00C323D5" w:rsidRDefault="00C323D5" w:rsidP="00C323D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9D29B01" w14:textId="77777777" w:rsidR="00C323D5" w:rsidRDefault="00C323D5" w:rsidP="00C323D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85B4464" w14:textId="36E12A84" w:rsidR="00C323D5" w:rsidRDefault="00C323D5" w:rsidP="00C323D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1CBC041" w14:textId="77777777" w:rsidR="003E2785" w:rsidRDefault="003E2785" w:rsidP="003E278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19C70A" w14:textId="77777777" w:rsidR="003E2785" w:rsidRDefault="003E2785" w:rsidP="003E278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559E930" w14:textId="77777777" w:rsidR="003E2785" w:rsidRDefault="003E2785" w:rsidP="003E278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FD63394" w14:textId="77777777" w:rsidR="003E2785" w:rsidRDefault="003E2785" w:rsidP="003E278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FEEA85" w14:textId="77777777" w:rsidR="003E2785" w:rsidRDefault="003E2785" w:rsidP="003E278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7466F3F" w14:textId="77777777" w:rsidR="003E2785" w:rsidRDefault="003E2785" w:rsidP="003E278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6B78EAC" w14:textId="77777777" w:rsidR="003E2785" w:rsidRDefault="003E2785" w:rsidP="003E278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F9CACE5" w14:textId="2EF5D2EA" w:rsidR="003E2785" w:rsidRPr="003E2785" w:rsidRDefault="003E2785" w:rsidP="003E2785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3E2785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当7490计数器接收到计数脉冲时，计数器的输出会递增，但只有在7475锁存信号到来时，数码</w:t>
                            </w:r>
                            <w:proofErr w:type="gramStart"/>
                            <w:r w:rsidRPr="003E2785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管显示</w:t>
                            </w:r>
                            <w:proofErr w:type="gramEnd"/>
                            <w:r w:rsidRPr="003E2785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的数字才会改变。因此，即使7490计数器继续计数，数码管的显示在没有新的锁存信号时保持不变，验证了7475的锁存功能。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CD084" id="_x0000_s1046" type="#_x0000_t202" style="position:absolute;margin-left:0;margin-top:25.35pt;width:487.05pt;height:7in;z-index:-2515947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" stroked="f">
                <v:textbox>
                  <w:txbxContent>
                    <w:p w14:paraId="4F66604E" w14:textId="37E6334A" w:rsidR="002D72E2" w:rsidRDefault="00C323D5" w:rsidP="00083E1F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57" w:firstLineChars="0" w:hanging="357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    </w:t>
                      </w:r>
                      <w:r w:rsidR="00932E03">
                        <w:rPr>
                          <w:rFonts w:hint="eastAsia"/>
                          <w:sz w:val="16"/>
                          <w:szCs w:val="16"/>
                        </w:rPr>
                        <w:t>8421</w:t>
                      </w:r>
                      <w:r w:rsidR="00932E03">
                        <w:rPr>
                          <w:rFonts w:hint="eastAsia"/>
                          <w:sz w:val="16"/>
                          <w:szCs w:val="16"/>
                        </w:rPr>
                        <w:t>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</w:t>
                      </w:r>
                      <w:r w:rsidR="00932E03">
                        <w:rPr>
                          <w:rFonts w:hint="eastAsia"/>
                          <w:sz w:val="16"/>
                          <w:szCs w:val="16"/>
                        </w:rPr>
                        <w:t xml:space="preserve">          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</w:t>
                      </w:r>
                      <w:r w:rsidR="00932E03">
                        <w:rPr>
                          <w:rFonts w:hint="eastAsia"/>
                          <w:sz w:val="16"/>
                          <w:szCs w:val="16"/>
                        </w:rPr>
                        <w:t xml:space="preserve">        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5421码</w:t>
                      </w:r>
                    </w:p>
                    <w:p w14:paraId="5E1B7503" w14:textId="77777777" w:rsidR="00932E03" w:rsidRDefault="00932E03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24168DF" w14:textId="77777777" w:rsidR="00932E03" w:rsidRDefault="00932E03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EE79AAA" w14:textId="77777777" w:rsidR="00932E03" w:rsidRDefault="00932E03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CCC88B2" w14:textId="1FDAD010" w:rsidR="00932E03" w:rsidRDefault="00C323D5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电路图</w:t>
                      </w:r>
                    </w:p>
                    <w:p w14:paraId="1E694F5D" w14:textId="77777777" w:rsidR="00932E03" w:rsidRDefault="00932E03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0ED5B13" w14:textId="7DE4A0F3" w:rsidR="005C0A24" w:rsidRDefault="005C0A24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8D79E09" w14:textId="77777777" w:rsidR="00C323D5" w:rsidRDefault="00C323D5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E7E01F3" w14:textId="77777777" w:rsidR="00C323D5" w:rsidRDefault="00C323D5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82CEED8" w14:textId="77777777" w:rsidR="00C323D5" w:rsidRDefault="00C323D5" w:rsidP="00932E03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7A9DD642" w14:textId="1ED3D067" w:rsidR="00C323D5" w:rsidRDefault="00C323D5" w:rsidP="00932E03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状态表</w:t>
                      </w:r>
                    </w:p>
                    <w:p w14:paraId="7A7620DD" w14:textId="77777777" w:rsidR="005C0A24" w:rsidRDefault="005C0A24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0548BEB" w14:textId="77777777" w:rsidR="005C0A24" w:rsidRDefault="005C0A24" w:rsidP="00932E0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7F094DB" w14:textId="098E011B" w:rsidR="005C0A24" w:rsidRDefault="005C0A24" w:rsidP="005C0A24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六进制计数器：</w:t>
                      </w:r>
                      <w:r w:rsidR="00C01F90">
                        <w:rPr>
                          <w:rFonts w:hint="eastAsia"/>
                          <w:sz w:val="16"/>
                          <w:szCs w:val="16"/>
                        </w:rPr>
                        <w:t xml:space="preserve">电路图                 </w:t>
                      </w:r>
                      <w:r w:rsidR="00C323D5">
                        <w:rPr>
                          <w:rFonts w:hint="eastAsia"/>
                          <w:sz w:val="16"/>
                          <w:szCs w:val="16"/>
                        </w:rPr>
                        <w:t xml:space="preserve">              七进制计数器：电路图</w:t>
                      </w:r>
                    </w:p>
                    <w:p w14:paraId="4FBE7C84" w14:textId="77777777" w:rsidR="00C323D5" w:rsidRDefault="00C323D5" w:rsidP="00C323D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B6CB1AC" w14:textId="77777777" w:rsidR="00C323D5" w:rsidRDefault="00C323D5" w:rsidP="00C323D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AABB1E6" w14:textId="77777777" w:rsidR="00C323D5" w:rsidRDefault="00C323D5" w:rsidP="00C323D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61D5437" w14:textId="77777777" w:rsidR="00C323D5" w:rsidRDefault="00C323D5" w:rsidP="00C323D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F42A764" w14:textId="77777777" w:rsidR="00C323D5" w:rsidRDefault="00C323D5" w:rsidP="00C323D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D01DDE8" w14:textId="77777777" w:rsidR="00C323D5" w:rsidRDefault="00C323D5" w:rsidP="00C323D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9D29B01" w14:textId="77777777" w:rsidR="00C323D5" w:rsidRDefault="00C323D5" w:rsidP="00C323D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85B4464" w14:textId="36E12A84" w:rsidR="00C323D5" w:rsidRDefault="00C323D5" w:rsidP="00C323D5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sz w:val="16"/>
                          <w:szCs w:val="16"/>
                        </w:rPr>
                      </w:pPr>
                    </w:p>
                    <w:p w14:paraId="61CBC041" w14:textId="77777777" w:rsidR="003E2785" w:rsidRDefault="003E2785" w:rsidP="003E278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519C70A" w14:textId="77777777" w:rsidR="003E2785" w:rsidRDefault="003E2785" w:rsidP="003E278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559E930" w14:textId="77777777" w:rsidR="003E2785" w:rsidRDefault="003E2785" w:rsidP="003E278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FD63394" w14:textId="77777777" w:rsidR="003E2785" w:rsidRDefault="003E2785" w:rsidP="003E278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8FEEA85" w14:textId="77777777" w:rsidR="003E2785" w:rsidRDefault="003E2785" w:rsidP="003E278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7466F3F" w14:textId="77777777" w:rsidR="003E2785" w:rsidRDefault="003E2785" w:rsidP="003E278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6B78EAC" w14:textId="77777777" w:rsidR="003E2785" w:rsidRDefault="003E2785" w:rsidP="003E278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F9CACE5" w14:textId="2EF5D2EA" w:rsidR="003E2785" w:rsidRPr="003E2785" w:rsidRDefault="003E2785" w:rsidP="003E2785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3E2785">
                        <w:rPr>
                          <w:rFonts w:hint="eastAsia"/>
                          <w:sz w:val="16"/>
                          <w:szCs w:val="16"/>
                        </w:rPr>
                        <w:t>当7490计数器接收到计数脉冲时，计数器的输出会递增，但只有在7475锁存信号到来时，数码</w:t>
                      </w:r>
                      <w:proofErr w:type="gramStart"/>
                      <w:r w:rsidRPr="003E2785">
                        <w:rPr>
                          <w:rFonts w:hint="eastAsia"/>
                          <w:sz w:val="16"/>
                          <w:szCs w:val="16"/>
                        </w:rPr>
                        <w:t>管显示</w:t>
                      </w:r>
                      <w:proofErr w:type="gramEnd"/>
                      <w:r w:rsidRPr="003E2785">
                        <w:rPr>
                          <w:rFonts w:hint="eastAsia"/>
                          <w:sz w:val="16"/>
                          <w:szCs w:val="16"/>
                        </w:rPr>
                        <w:t>的数字才会改变。因此，即使7490计数器继续计数，数码管的显示在没有新的锁存信号时保持不变，验证了7475的锁存功能。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CA0AE0" w14:textId="53DE8241" w:rsidR="003A6FF7" w:rsidRDefault="00C323D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57C6A324" wp14:editId="6D847D1E">
            <wp:simplePos x="0" y="0"/>
            <wp:positionH relativeFrom="margin">
              <wp:posOffset>3067105</wp:posOffset>
            </wp:positionH>
            <wp:positionV relativeFrom="paragraph">
              <wp:posOffset>44470</wp:posOffset>
            </wp:positionV>
            <wp:extent cx="1506070" cy="1372072"/>
            <wp:effectExtent l="0" t="0" r="0" b="0"/>
            <wp:wrapNone/>
            <wp:docPr id="1015419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99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070" cy="1372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5DC3B970" wp14:editId="210C8A25">
            <wp:simplePos x="0" y="0"/>
            <wp:positionH relativeFrom="margin">
              <wp:posOffset>371475</wp:posOffset>
            </wp:positionH>
            <wp:positionV relativeFrom="paragraph">
              <wp:posOffset>13970</wp:posOffset>
            </wp:positionV>
            <wp:extent cx="1574165" cy="1437005"/>
            <wp:effectExtent l="0" t="0" r="6985" b="0"/>
            <wp:wrapNone/>
            <wp:docPr id="127699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242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0165C" w14:textId="21C4C2B0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3678E0" w14:textId="142F6C56" w:rsidR="003A6FF7" w:rsidRDefault="00C323D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47706D8D" wp14:editId="7816E2ED">
            <wp:simplePos x="0" y="0"/>
            <wp:positionH relativeFrom="margin">
              <wp:posOffset>2739085</wp:posOffset>
            </wp:positionH>
            <wp:positionV relativeFrom="paragraph">
              <wp:posOffset>481459</wp:posOffset>
            </wp:positionV>
            <wp:extent cx="2024394" cy="1009027"/>
            <wp:effectExtent l="0" t="0" r="0" b="635"/>
            <wp:wrapNone/>
            <wp:docPr id="709255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571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94" cy="1009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332FCBCA" wp14:editId="2C73F8A7">
            <wp:simplePos x="0" y="0"/>
            <wp:positionH relativeFrom="margin">
              <wp:posOffset>177236</wp:posOffset>
            </wp:positionH>
            <wp:positionV relativeFrom="paragraph">
              <wp:posOffset>460497</wp:posOffset>
            </wp:positionV>
            <wp:extent cx="2019504" cy="998568"/>
            <wp:effectExtent l="0" t="0" r="0" b="0"/>
            <wp:wrapNone/>
            <wp:docPr id="136557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604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04" cy="998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7FEB8" w14:textId="4A0C13FE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483AE69" w14:textId="4FF0919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AC6DC9E" w14:textId="483B9943" w:rsidR="003A6FF7" w:rsidRDefault="00C323D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723EEB2C" wp14:editId="340E41A1">
            <wp:simplePos x="0" y="0"/>
            <wp:positionH relativeFrom="column">
              <wp:posOffset>2402135</wp:posOffset>
            </wp:positionH>
            <wp:positionV relativeFrom="paragraph">
              <wp:posOffset>132406</wp:posOffset>
            </wp:positionV>
            <wp:extent cx="2185144" cy="1383825"/>
            <wp:effectExtent l="0" t="0" r="5715" b="6985"/>
            <wp:wrapNone/>
            <wp:docPr id="1208364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6457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144" cy="138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5F40CFF6" wp14:editId="6032E6A1">
            <wp:simplePos x="0" y="0"/>
            <wp:positionH relativeFrom="margin">
              <wp:posOffset>-115934</wp:posOffset>
            </wp:positionH>
            <wp:positionV relativeFrom="paragraph">
              <wp:posOffset>190500</wp:posOffset>
            </wp:positionV>
            <wp:extent cx="1955935" cy="1248775"/>
            <wp:effectExtent l="0" t="0" r="6350" b="8890"/>
            <wp:wrapNone/>
            <wp:docPr id="214119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9406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935" cy="124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A7783" w14:textId="3428D49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E979576" w14:textId="49489ED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anchorId="32B3026D" wp14:editId="31BDC7BD">
                <wp:simplePos x="0" y="0"/>
                <wp:positionH relativeFrom="column">
                  <wp:posOffset>-617899</wp:posOffset>
                </wp:positionH>
                <wp:positionV relativeFrom="page">
                  <wp:posOffset>534154</wp:posOffset>
                </wp:positionV>
                <wp:extent cx="6508800" cy="9651600"/>
                <wp:effectExtent l="0" t="0" r="25400" b="26035"/>
                <wp:wrapNone/>
                <wp:docPr id="109625691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800" cy="965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D28A8" id="矩形 6" o:spid="_x0000_s1026" style="position:absolute;left:0;text-align:left;margin-left:-48.65pt;margin-top:42.05pt;width:512.5pt;height:759.9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" filled="f" strokecolor="black [3213]" strokeweight="1pt">
                <w10:wrap anchory="page"/>
                <w10:anchorlock/>
              </v:rect>
            </w:pict>
          </mc:Fallback>
        </mc:AlternateContent>
      </w:r>
    </w:p>
    <w:p w14:paraId="384DA489" w14:textId="146D8B8B" w:rsidR="003A6FF7" w:rsidRDefault="003E278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37BF9F69" wp14:editId="2106FE63">
            <wp:simplePos x="0" y="0"/>
            <wp:positionH relativeFrom="column">
              <wp:posOffset>2362353</wp:posOffset>
            </wp:positionH>
            <wp:positionV relativeFrom="paragraph">
              <wp:posOffset>52165</wp:posOffset>
            </wp:positionV>
            <wp:extent cx="2660869" cy="1463702"/>
            <wp:effectExtent l="0" t="0" r="6350" b="3175"/>
            <wp:wrapNone/>
            <wp:docPr id="2805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423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869" cy="146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23D5">
        <w:rPr>
          <w:noProof/>
        </w:rPr>
        <w:drawing>
          <wp:anchor distT="0" distB="0" distL="114300" distR="114300" simplePos="0" relativeHeight="251728896" behindDoc="0" locked="0" layoutInCell="1" allowOverlap="1" wp14:anchorId="334E6F36" wp14:editId="3AAB7EF9">
            <wp:simplePos x="0" y="0"/>
            <wp:positionH relativeFrom="column">
              <wp:posOffset>-193549</wp:posOffset>
            </wp:positionH>
            <wp:positionV relativeFrom="paragraph">
              <wp:posOffset>134562</wp:posOffset>
            </wp:positionV>
            <wp:extent cx="2177172" cy="1388714"/>
            <wp:effectExtent l="0" t="0" r="0" b="2540"/>
            <wp:wrapNone/>
            <wp:docPr id="39105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5795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172" cy="1388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DFF5A" w14:textId="0008DFED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F29E288" w14:textId="17F3F45B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4E45626" w14:textId="6DF9EF4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6C9A202" w14:textId="030D3543" w:rsidR="003A6FF7" w:rsidRDefault="003E278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0CAB4CF8" wp14:editId="3E6EF1BB">
            <wp:simplePos x="0" y="0"/>
            <wp:positionH relativeFrom="margin">
              <wp:posOffset>2552198</wp:posOffset>
            </wp:positionH>
            <wp:positionV relativeFrom="paragraph">
              <wp:posOffset>429854</wp:posOffset>
            </wp:positionV>
            <wp:extent cx="1711444" cy="1241034"/>
            <wp:effectExtent l="0" t="0" r="3175" b="0"/>
            <wp:wrapNone/>
            <wp:docPr id="412344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406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444" cy="124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4E7" w:rsidRPr="00C323D5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0944" behindDoc="1" locked="0" layoutInCell="1" allowOverlap="1" wp14:anchorId="1E3E188A" wp14:editId="6D41C6C2">
                <wp:simplePos x="0" y="0"/>
                <wp:positionH relativeFrom="column">
                  <wp:posOffset>-248159</wp:posOffset>
                </wp:positionH>
                <wp:positionV relativeFrom="paragraph">
                  <wp:posOffset>215152</wp:posOffset>
                </wp:positionV>
                <wp:extent cx="5666740" cy="4601339"/>
                <wp:effectExtent l="0" t="0" r="0" b="8890"/>
                <wp:wrapNone/>
                <wp:docPr id="4708349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6740" cy="46013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979DE" w14:textId="3DDDFC3F" w:rsidR="00C323D5" w:rsidRPr="002334E7" w:rsidRDefault="007A1358" w:rsidP="002334E7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sz w:val="16"/>
                                <w:szCs w:val="16"/>
                              </w:rPr>
                            </w:pPr>
                            <w:r w:rsidRPr="002334E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电路图和</w:t>
                            </w:r>
                            <w:proofErr w:type="gramStart"/>
                            <w:r w:rsidRPr="002334E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虚仿结果</w:t>
                            </w:r>
                            <w:proofErr w:type="gramEnd"/>
                            <w:r w:rsidRPr="002334E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如图所示，分别实现了二分频和十分频</w:t>
                            </w:r>
                          </w:p>
                          <w:p w14:paraId="50E384FB" w14:textId="77777777" w:rsidR="007A1358" w:rsidRPr="002334E7" w:rsidRDefault="007A1358" w:rsidP="002334E7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07B2EE3" w14:textId="77777777" w:rsidR="007A1358" w:rsidRPr="002334E7" w:rsidRDefault="007A1358" w:rsidP="002334E7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2D4909D" w14:textId="77777777" w:rsidR="007A1358" w:rsidRPr="002334E7" w:rsidRDefault="007A1358" w:rsidP="002334E7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3AF6BF6" w14:textId="77777777" w:rsidR="007A1358" w:rsidRPr="002334E7" w:rsidRDefault="007A1358" w:rsidP="002334E7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23A47540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1D06001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8C34408" w14:textId="7BC4E12E" w:rsidR="007A1358" w:rsidRPr="002334E7" w:rsidRDefault="002334E7" w:rsidP="002334E7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 w:rsidR="007A1358" w:rsidRPr="002334E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电路图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                    状态表</w:t>
                            </w:r>
                          </w:p>
                          <w:p w14:paraId="06FE3CDF" w14:textId="2D7BBCDF" w:rsidR="00FE4F0F" w:rsidRDefault="00FE4F0F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6BA685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3D1D01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7A955B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F13B4F" w14:textId="77777777" w:rsidR="00FE4F0F" w:rsidRDefault="00FE4F0F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5B8F167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9450DFA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DEAF70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4EBE94D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1EA5A5F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47438B1" w14:textId="77777777" w:rsidR="002334E7" w:rsidRDefault="002334E7" w:rsidP="002334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53A9DA" w14:textId="77777777" w:rsidR="002334E7" w:rsidRPr="002334E7" w:rsidRDefault="002334E7" w:rsidP="002334E7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24EEAAD7" w14:textId="058F6B04" w:rsidR="00FE4F0F" w:rsidRPr="002334E7" w:rsidRDefault="00FE4F0F" w:rsidP="002334E7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2334E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电路图</w:t>
                            </w:r>
                            <w:r w:rsidR="00884F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                   状态表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E188A" id="_x0000_s1047" type="#_x0000_t202" style="position:absolute;margin-left:-19.55pt;margin-top:16.95pt;width:446.2pt;height:362.3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" stroked="f">
                <v:textbox>
                  <w:txbxContent>
                    <w:p w14:paraId="2EB979DE" w14:textId="3DDDFC3F" w:rsidR="00C323D5" w:rsidRPr="002334E7" w:rsidRDefault="007A1358" w:rsidP="002334E7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sz w:val="16"/>
                          <w:szCs w:val="16"/>
                        </w:rPr>
                      </w:pPr>
                      <w:r w:rsidRPr="002334E7">
                        <w:rPr>
                          <w:rFonts w:hint="eastAsia"/>
                          <w:sz w:val="16"/>
                          <w:szCs w:val="16"/>
                        </w:rPr>
                        <w:t>电路图和</w:t>
                      </w:r>
                      <w:proofErr w:type="gramStart"/>
                      <w:r w:rsidRPr="002334E7">
                        <w:rPr>
                          <w:rFonts w:hint="eastAsia"/>
                          <w:sz w:val="16"/>
                          <w:szCs w:val="16"/>
                        </w:rPr>
                        <w:t>虚仿结果</w:t>
                      </w:r>
                      <w:proofErr w:type="gramEnd"/>
                      <w:r w:rsidRPr="002334E7">
                        <w:rPr>
                          <w:rFonts w:hint="eastAsia"/>
                          <w:sz w:val="16"/>
                          <w:szCs w:val="16"/>
                        </w:rPr>
                        <w:t>如图所示，分别实现了二分频和十分频</w:t>
                      </w:r>
                    </w:p>
                    <w:p w14:paraId="50E384FB" w14:textId="77777777" w:rsidR="007A1358" w:rsidRPr="002334E7" w:rsidRDefault="007A1358" w:rsidP="002334E7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07B2EE3" w14:textId="77777777" w:rsidR="007A1358" w:rsidRPr="002334E7" w:rsidRDefault="007A1358" w:rsidP="002334E7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2D4909D" w14:textId="77777777" w:rsidR="007A1358" w:rsidRPr="002334E7" w:rsidRDefault="007A1358" w:rsidP="002334E7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3AF6BF6" w14:textId="77777777" w:rsidR="007A1358" w:rsidRPr="002334E7" w:rsidRDefault="007A1358" w:rsidP="002334E7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23A47540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1D06001" w14:textId="77777777" w:rsidR="002334E7" w:rsidRDefault="002334E7" w:rsidP="002334E7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8C34408" w14:textId="7BC4E12E" w:rsidR="007A1358" w:rsidRPr="002334E7" w:rsidRDefault="002334E7" w:rsidP="002334E7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</w:t>
                      </w:r>
                      <w:r w:rsidR="007A1358" w:rsidRPr="002334E7">
                        <w:rPr>
                          <w:rFonts w:hint="eastAsia"/>
                          <w:sz w:val="16"/>
                          <w:szCs w:val="16"/>
                        </w:rPr>
                        <w:t>电路图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                    状态表</w:t>
                      </w:r>
                    </w:p>
                    <w:p w14:paraId="06FE3CDF" w14:textId="2D7BBCDF" w:rsidR="00FE4F0F" w:rsidRDefault="00FE4F0F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F6BA685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43D1D01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07A955B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BF13B4F" w14:textId="77777777" w:rsidR="00FE4F0F" w:rsidRDefault="00FE4F0F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5B8F167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9450DFA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5DEAF70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4EBE94D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1EA5A5F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47438B1" w14:textId="77777777" w:rsidR="002334E7" w:rsidRDefault="002334E7" w:rsidP="002334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253A9DA" w14:textId="77777777" w:rsidR="002334E7" w:rsidRPr="002334E7" w:rsidRDefault="002334E7" w:rsidP="002334E7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24EEAAD7" w14:textId="058F6B04" w:rsidR="00FE4F0F" w:rsidRPr="002334E7" w:rsidRDefault="00FE4F0F" w:rsidP="002334E7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2334E7">
                        <w:rPr>
                          <w:rFonts w:hint="eastAsia"/>
                          <w:sz w:val="16"/>
                          <w:szCs w:val="16"/>
                        </w:rPr>
                        <w:t>电路图</w:t>
                      </w:r>
                      <w:r w:rsidR="00884F03"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                   状态表</w:t>
                      </w:r>
                    </w:p>
                  </w:txbxContent>
                </v:textbox>
              </v:shape>
            </w:pict>
          </mc:Fallback>
        </mc:AlternateContent>
      </w:r>
      <w:r w:rsidR="002334E7">
        <w:rPr>
          <w:noProof/>
        </w:rPr>
        <w:drawing>
          <wp:anchor distT="0" distB="0" distL="114300" distR="114300" simplePos="0" relativeHeight="251731968" behindDoc="0" locked="0" layoutInCell="1" allowOverlap="1" wp14:anchorId="1387EA3A" wp14:editId="56717403">
            <wp:simplePos x="0" y="0"/>
            <wp:positionH relativeFrom="column">
              <wp:posOffset>50121</wp:posOffset>
            </wp:positionH>
            <wp:positionV relativeFrom="paragraph">
              <wp:posOffset>430306</wp:posOffset>
            </wp:positionV>
            <wp:extent cx="1535409" cy="1262008"/>
            <wp:effectExtent l="0" t="0" r="8255" b="0"/>
            <wp:wrapNone/>
            <wp:docPr id="1283055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5590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23" cy="1262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535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9D59B" wp14:editId="0A2ECA27">
                <wp:simplePos x="0" y="0"/>
                <wp:positionH relativeFrom="margin">
                  <wp:align>center</wp:align>
                </wp:positionH>
                <wp:positionV relativeFrom="paragraph">
                  <wp:posOffset>-429895</wp:posOffset>
                </wp:positionV>
                <wp:extent cx="6509442" cy="9705315"/>
                <wp:effectExtent l="0" t="0" r="24765" b="10795"/>
                <wp:wrapNone/>
                <wp:docPr id="915122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442" cy="9705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D6F83" id="矩形 7" o:spid="_x0000_s1026" style="position:absolute;left:0;text-align:left;margin-left:0;margin-top:-33.85pt;width:512.55pt;height:764.2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tlfgIAAF8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</w:p>
    <w:p w14:paraId="5058F507" w14:textId="3AB077D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FBCE043" w14:textId="00B9D26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F45890" w14:textId="4345D6FC" w:rsidR="003A6FF7" w:rsidRDefault="002334E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5F91FB75" wp14:editId="5F41E842">
            <wp:simplePos x="0" y="0"/>
            <wp:positionH relativeFrom="margin">
              <wp:posOffset>2947864</wp:posOffset>
            </wp:positionH>
            <wp:positionV relativeFrom="paragraph">
              <wp:posOffset>230953</wp:posOffset>
            </wp:positionV>
            <wp:extent cx="1396567" cy="1266469"/>
            <wp:effectExtent l="0" t="0" r="0" b="0"/>
            <wp:wrapNone/>
            <wp:docPr id="997583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362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567" cy="1266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1861B95A" wp14:editId="70B034A1">
            <wp:simplePos x="0" y="0"/>
            <wp:positionH relativeFrom="margin">
              <wp:posOffset>-120650</wp:posOffset>
            </wp:positionH>
            <wp:positionV relativeFrom="paragraph">
              <wp:posOffset>315697</wp:posOffset>
            </wp:positionV>
            <wp:extent cx="2175979" cy="1052885"/>
            <wp:effectExtent l="0" t="0" r="0" b="0"/>
            <wp:wrapNone/>
            <wp:docPr id="1488647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4771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979" cy="105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64748" w14:textId="22A497D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E196D1E" w14:textId="64078A94" w:rsidR="003A6FF7" w:rsidRDefault="003E278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0E486C7D" wp14:editId="27A9329A">
            <wp:simplePos x="0" y="0"/>
            <wp:positionH relativeFrom="column">
              <wp:posOffset>2919988</wp:posOffset>
            </wp:positionH>
            <wp:positionV relativeFrom="paragraph">
              <wp:posOffset>459295</wp:posOffset>
            </wp:positionV>
            <wp:extent cx="1543072" cy="1183341"/>
            <wp:effectExtent l="0" t="0" r="0" b="0"/>
            <wp:wrapNone/>
            <wp:docPr id="2058997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709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72" cy="1183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71E">
        <w:rPr>
          <w:noProof/>
        </w:rPr>
        <w:drawing>
          <wp:anchor distT="0" distB="0" distL="114300" distR="114300" simplePos="0" relativeHeight="251736064" behindDoc="0" locked="0" layoutInCell="1" allowOverlap="1" wp14:anchorId="07E43BE9" wp14:editId="1DAA36DD">
            <wp:simplePos x="0" y="0"/>
            <wp:positionH relativeFrom="column">
              <wp:posOffset>-116134</wp:posOffset>
            </wp:positionH>
            <wp:positionV relativeFrom="paragraph">
              <wp:posOffset>415365</wp:posOffset>
            </wp:positionV>
            <wp:extent cx="2263996" cy="1160618"/>
            <wp:effectExtent l="0" t="0" r="3175" b="1905"/>
            <wp:wrapNone/>
            <wp:docPr id="57865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5084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205" cy="1162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4E7">
        <w:rPr>
          <w:noProof/>
        </w:rPr>
        <w:t xml:space="preserve"> </w:t>
      </w:r>
    </w:p>
    <w:p w14:paraId="307C218B" w14:textId="4A16B416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1F9EE6" w14:textId="28CD5F8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91FA962" w14:textId="6672A063" w:rsidR="003A6FF7" w:rsidRDefault="00884F03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26000C6C" wp14:editId="65683370">
            <wp:simplePos x="0" y="0"/>
            <wp:positionH relativeFrom="column">
              <wp:posOffset>2127885</wp:posOffset>
            </wp:positionH>
            <wp:positionV relativeFrom="paragraph">
              <wp:posOffset>429906</wp:posOffset>
            </wp:positionV>
            <wp:extent cx="2576945" cy="1547532"/>
            <wp:effectExtent l="0" t="0" r="0" b="0"/>
            <wp:wrapNone/>
            <wp:docPr id="1344149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962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945" cy="1547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9DB">
        <w:rPr>
          <w:noProof/>
        </w:rPr>
        <w:drawing>
          <wp:anchor distT="0" distB="0" distL="114300" distR="114300" simplePos="0" relativeHeight="251735040" behindDoc="0" locked="0" layoutInCell="1" allowOverlap="1" wp14:anchorId="705F8BBD" wp14:editId="3DC8F619">
            <wp:simplePos x="0" y="0"/>
            <wp:positionH relativeFrom="margin">
              <wp:posOffset>-115572</wp:posOffset>
            </wp:positionH>
            <wp:positionV relativeFrom="paragraph">
              <wp:posOffset>417752</wp:posOffset>
            </wp:positionV>
            <wp:extent cx="2171088" cy="1438156"/>
            <wp:effectExtent l="0" t="0" r="635" b="0"/>
            <wp:wrapNone/>
            <wp:docPr id="218147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7557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88" cy="1438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1E78C" w14:textId="2C72E3CF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6A0CC29E" w14:textId="780123B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EFB76D3" w14:textId="7971575C" w:rsidR="003A6FF7" w:rsidRPr="003A6FF7" w:rsidRDefault="00884F03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EA205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100C88" wp14:editId="2F39D37C">
                <wp:simplePos x="0" y="0"/>
                <wp:positionH relativeFrom="margin">
                  <wp:posOffset>-468202</wp:posOffset>
                </wp:positionH>
                <wp:positionV relativeFrom="paragraph">
                  <wp:posOffset>699627</wp:posOffset>
                </wp:positionV>
                <wp:extent cx="6194887" cy="1404620"/>
                <wp:effectExtent l="0" t="0" r="0" b="0"/>
                <wp:wrapNone/>
                <wp:docPr id="2859183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48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6D652" w14:textId="707D872B" w:rsidR="00C5178D" w:rsidRDefault="00C5178D" w:rsidP="00884F03">
                            <w:pPr>
                              <w:spacing w:after="0" w:line="240" w:lineRule="auto"/>
                            </w:pPr>
                            <w:r w:rsidRPr="00C5178D">
                              <w:rPr>
                                <w:rFonts w:hint="eastAsia"/>
                              </w:rPr>
                              <w:t>1</w:t>
                            </w:r>
                            <w:r w:rsidRPr="00C5178D">
                              <w:rPr>
                                <w:rFonts w:hint="eastAsia"/>
                              </w:rPr>
                              <w:t>、7490</w:t>
                            </w:r>
                            <w:proofErr w:type="gramStart"/>
                            <w:r w:rsidRPr="00C5178D">
                              <w:rPr>
                                <w:rFonts w:hint="eastAsia"/>
                              </w:rPr>
                              <w:t>六</w:t>
                            </w:r>
                            <w:proofErr w:type="gramEnd"/>
                            <w:r w:rsidRPr="00C5178D">
                              <w:rPr>
                                <w:rFonts w:hint="eastAsia"/>
                              </w:rPr>
                              <w:t>进制计数器能否自启动？</w:t>
                            </w:r>
                          </w:p>
                          <w:p w14:paraId="0A14953C" w14:textId="7BDAC500" w:rsidR="00884F03" w:rsidRPr="00C5178D" w:rsidRDefault="00884F03" w:rsidP="00884F03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可以自启动</w:t>
                            </w:r>
                          </w:p>
                          <w:p w14:paraId="4EE718CD" w14:textId="06AF79D3" w:rsidR="00C5178D" w:rsidRDefault="00C5178D" w:rsidP="00884F03">
                            <w:pPr>
                              <w:spacing w:after="0" w:line="240" w:lineRule="auto"/>
                            </w:pPr>
                            <w:r w:rsidRPr="00C5178D">
                              <w:rPr>
                                <w:rFonts w:hint="eastAsia"/>
                              </w:rPr>
                              <w:t>2、电子钟表适应晶体振荡器一般采用32.768kHz的振荡频率，需要至少使用多少位二进制计数器分频才能得到1Hz的秒信号？</w:t>
                            </w:r>
                          </w:p>
                          <w:p w14:paraId="19FD89E6" w14:textId="419A1A37" w:rsidR="00884F03" w:rsidRPr="00C5178D" w:rsidRDefault="00884F03" w:rsidP="00884F03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884F03">
                              <w:rPr>
                                <w:rFonts w:hint="eastAsia"/>
                              </w:rPr>
                              <w:t>32.768kHz到1Hz需要分频32768次。因为32768是2的15次方，所以需要一个15位的二进制计数器。</w:t>
                            </w:r>
                          </w:p>
                          <w:p w14:paraId="12AF607E" w14:textId="3560C6D0" w:rsidR="00C5178D" w:rsidRPr="00C5178D" w:rsidRDefault="00C5178D" w:rsidP="003E2785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firstLineChars="0"/>
                              <w:rPr>
                                <w:rFonts w:hint="eastAsia"/>
                              </w:rPr>
                            </w:pPr>
                            <w:r w:rsidRPr="00C5178D">
                              <w:rPr>
                                <w:rFonts w:hint="eastAsia"/>
                              </w:rPr>
                              <w:t>设计一个数字石英钟，24小时60分60秒的计数如何实现的？</w:t>
                            </w:r>
                          </w:p>
                          <w:p w14:paraId="68C233EF" w14:textId="54B53252" w:rsidR="003E2785" w:rsidRPr="003E2785" w:rsidRDefault="003E2785" w:rsidP="003E2785">
                            <w:pPr>
                              <w:spacing w:after="0" w:line="240" w:lineRule="auto"/>
                            </w:pPr>
                            <w:proofErr w:type="gramStart"/>
                            <w:r w:rsidRPr="003E2785">
                              <w:t>秒</w:t>
                            </w:r>
                            <w:proofErr w:type="gramEnd"/>
                            <w:r w:rsidRPr="003E2785">
                              <w:t>计数器：使用两个7490，第一个7490（6进制）用于十位秒数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Pr="003E2785">
                              <w:t>第二个7490用于个位秒数。</w:t>
                            </w:r>
                          </w:p>
                          <w:p w14:paraId="385726D5" w14:textId="77777777" w:rsidR="003E2785" w:rsidRDefault="003E2785" w:rsidP="003E2785">
                            <w:pPr>
                              <w:spacing w:after="0" w:line="240" w:lineRule="auto"/>
                            </w:pPr>
                            <w:r w:rsidRPr="003E2785">
                              <w:t>60秒满时，第一个7490计数器进位，第二个7490计数器重置。</w:t>
                            </w:r>
                          </w:p>
                          <w:p w14:paraId="66E2A25F" w14:textId="08DD9985" w:rsidR="003E2785" w:rsidRPr="003E2785" w:rsidRDefault="003E2785" w:rsidP="003E2785">
                            <w:pPr>
                              <w:spacing w:after="0" w:line="240" w:lineRule="auto"/>
                            </w:pPr>
                            <w:r w:rsidRPr="003E2785">
                              <w:t>分钟计数器：与秒计数器相似，两个7490实现60分钟计数。</w:t>
                            </w:r>
                          </w:p>
                          <w:p w14:paraId="2AAB065B" w14:textId="7EE879FC" w:rsidR="003E2785" w:rsidRPr="003E2785" w:rsidRDefault="003E2785" w:rsidP="003E2785">
                            <w:pPr>
                              <w:spacing w:after="0" w:line="240" w:lineRule="auto"/>
                            </w:pPr>
                            <w:r w:rsidRPr="003E2785">
                              <w:t>小时计数器：使用两个7490和一个7475来表示24小时：第一个7490（十进制）表示小时十位数（0-2）。第二个7490表示小时</w:t>
                            </w:r>
                            <w:proofErr w:type="gramStart"/>
                            <w:r w:rsidRPr="003E2785">
                              <w:t>个</w:t>
                            </w:r>
                            <w:proofErr w:type="gramEnd"/>
                            <w:r w:rsidRPr="003E2785">
                              <w:t>位数（0-9）。当小时计数器达到24时，重置并开始新的一天。</w:t>
                            </w:r>
                          </w:p>
                          <w:p w14:paraId="244D27F0" w14:textId="30185582" w:rsidR="001E21CA" w:rsidRPr="003E2785" w:rsidRDefault="001E21CA" w:rsidP="00200623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100C88" id="_x0000_s1048" type="#_x0000_t202" style="position:absolute;margin-left:-36.85pt;margin-top:55.1pt;width:487.8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" stroked="f">
                <v:textbox style="mso-fit-shape-to-text:t">
                  <w:txbxContent>
                    <w:p w14:paraId="3B36D652" w14:textId="707D872B" w:rsidR="00C5178D" w:rsidRDefault="00C5178D" w:rsidP="00884F03">
                      <w:pPr>
                        <w:spacing w:after="0" w:line="240" w:lineRule="auto"/>
                      </w:pPr>
                      <w:r w:rsidRPr="00C5178D">
                        <w:rPr>
                          <w:rFonts w:hint="eastAsia"/>
                        </w:rPr>
                        <w:t>1</w:t>
                      </w:r>
                      <w:r w:rsidRPr="00C5178D">
                        <w:rPr>
                          <w:rFonts w:hint="eastAsia"/>
                        </w:rPr>
                        <w:t>、7490</w:t>
                      </w:r>
                      <w:proofErr w:type="gramStart"/>
                      <w:r w:rsidRPr="00C5178D">
                        <w:rPr>
                          <w:rFonts w:hint="eastAsia"/>
                        </w:rPr>
                        <w:t>六</w:t>
                      </w:r>
                      <w:proofErr w:type="gramEnd"/>
                      <w:r w:rsidRPr="00C5178D">
                        <w:rPr>
                          <w:rFonts w:hint="eastAsia"/>
                        </w:rPr>
                        <w:t>进制计数器能否自启动？</w:t>
                      </w:r>
                    </w:p>
                    <w:p w14:paraId="0A14953C" w14:textId="7BDAC500" w:rsidR="00884F03" w:rsidRPr="00C5178D" w:rsidRDefault="00884F03" w:rsidP="00884F03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可以自启动</w:t>
                      </w:r>
                    </w:p>
                    <w:p w14:paraId="4EE718CD" w14:textId="06AF79D3" w:rsidR="00C5178D" w:rsidRDefault="00C5178D" w:rsidP="00884F03">
                      <w:pPr>
                        <w:spacing w:after="0" w:line="240" w:lineRule="auto"/>
                      </w:pPr>
                      <w:r w:rsidRPr="00C5178D">
                        <w:rPr>
                          <w:rFonts w:hint="eastAsia"/>
                        </w:rPr>
                        <w:t>2、电子钟表适应晶体振荡器一般采用32.768kHz的振荡频率，需要至少使用多少位二进制计数器分频才能得到1Hz的秒信号？</w:t>
                      </w:r>
                    </w:p>
                    <w:p w14:paraId="19FD89E6" w14:textId="419A1A37" w:rsidR="00884F03" w:rsidRPr="00C5178D" w:rsidRDefault="00884F03" w:rsidP="00884F03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884F03">
                        <w:rPr>
                          <w:rFonts w:hint="eastAsia"/>
                        </w:rPr>
                        <w:t>32.768kHz到1Hz需要分频32768次。因为32768是2的15次方，所以需要一个15位的二进制计数器。</w:t>
                      </w:r>
                    </w:p>
                    <w:p w14:paraId="12AF607E" w14:textId="3560C6D0" w:rsidR="00C5178D" w:rsidRPr="00C5178D" w:rsidRDefault="00C5178D" w:rsidP="003E2785">
                      <w:pPr>
                        <w:pStyle w:val="a8"/>
                        <w:numPr>
                          <w:ilvl w:val="0"/>
                          <w:numId w:val="5"/>
                        </w:numPr>
                        <w:spacing w:after="0" w:line="240" w:lineRule="auto"/>
                        <w:ind w:firstLineChars="0"/>
                        <w:rPr>
                          <w:rFonts w:hint="eastAsia"/>
                        </w:rPr>
                      </w:pPr>
                      <w:r w:rsidRPr="00C5178D">
                        <w:rPr>
                          <w:rFonts w:hint="eastAsia"/>
                        </w:rPr>
                        <w:t>设计一个数字石英钟，24小时60分60秒的计数如何实现的？</w:t>
                      </w:r>
                    </w:p>
                    <w:p w14:paraId="68C233EF" w14:textId="54B53252" w:rsidR="003E2785" w:rsidRPr="003E2785" w:rsidRDefault="003E2785" w:rsidP="003E2785">
                      <w:pPr>
                        <w:spacing w:after="0" w:line="240" w:lineRule="auto"/>
                      </w:pPr>
                      <w:proofErr w:type="gramStart"/>
                      <w:r w:rsidRPr="003E2785">
                        <w:t>秒</w:t>
                      </w:r>
                      <w:proofErr w:type="gramEnd"/>
                      <w:r w:rsidRPr="003E2785">
                        <w:t>计数器：使用两个7490，第一个7490（6进制）用于十位秒数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Pr="003E2785">
                        <w:t>第二个7490用于个位秒数。</w:t>
                      </w:r>
                    </w:p>
                    <w:p w14:paraId="385726D5" w14:textId="77777777" w:rsidR="003E2785" w:rsidRDefault="003E2785" w:rsidP="003E2785">
                      <w:pPr>
                        <w:spacing w:after="0" w:line="240" w:lineRule="auto"/>
                      </w:pPr>
                      <w:r w:rsidRPr="003E2785">
                        <w:t>60秒满时，第一个7490计数器进位，第二个7490计数器重置。</w:t>
                      </w:r>
                    </w:p>
                    <w:p w14:paraId="66E2A25F" w14:textId="08DD9985" w:rsidR="003E2785" w:rsidRPr="003E2785" w:rsidRDefault="003E2785" w:rsidP="003E2785">
                      <w:pPr>
                        <w:spacing w:after="0" w:line="240" w:lineRule="auto"/>
                      </w:pPr>
                      <w:r w:rsidRPr="003E2785">
                        <w:t>分钟计数器：与秒计数器相似，两个7490实现60分钟计数。</w:t>
                      </w:r>
                    </w:p>
                    <w:p w14:paraId="2AAB065B" w14:textId="7EE879FC" w:rsidR="003E2785" w:rsidRPr="003E2785" w:rsidRDefault="003E2785" w:rsidP="003E2785">
                      <w:pPr>
                        <w:spacing w:after="0" w:line="240" w:lineRule="auto"/>
                      </w:pPr>
                      <w:r w:rsidRPr="003E2785">
                        <w:t>小时计数器：使用两个7490和一个7475来表示24小时：第一个7490（十进制）表示小时十位数（0-2）。第二个7490表示小时</w:t>
                      </w:r>
                      <w:proofErr w:type="gramStart"/>
                      <w:r w:rsidRPr="003E2785">
                        <w:t>个</w:t>
                      </w:r>
                      <w:proofErr w:type="gramEnd"/>
                      <w:r w:rsidRPr="003E2785">
                        <w:t>位数（0-9）。当小时计数器达到24时，重置并开始新的一天。</w:t>
                      </w:r>
                    </w:p>
                    <w:p w14:paraId="244D27F0" w14:textId="30185582" w:rsidR="001E21CA" w:rsidRPr="003E2785" w:rsidRDefault="001E21CA" w:rsidP="00200623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B67E9" wp14:editId="177651C9">
                <wp:simplePos x="0" y="0"/>
                <wp:positionH relativeFrom="column">
                  <wp:posOffset>-661035</wp:posOffset>
                </wp:positionH>
                <wp:positionV relativeFrom="page">
                  <wp:posOffset>6732270</wp:posOffset>
                </wp:positionV>
                <wp:extent cx="2878455" cy="651510"/>
                <wp:effectExtent l="0" t="0" r="0" b="0"/>
                <wp:wrapNone/>
                <wp:docPr id="20665305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F349A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六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思考题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B67E9" id="_x0000_s1049" type="#_x0000_t202" style="position:absolute;margin-left:-52.05pt;margin-top:530.1pt;width:226.65pt;height:51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" filled="f" stroked="f" strokeweight=".5pt">
                <v:textbox>
                  <w:txbxContent>
                    <w:p w14:paraId="1DFF349A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六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思考题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A6FF7" w:rsidRPr="003A6FF7" w:rsidSect="00E600C7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F6A7C8" w14:textId="77777777" w:rsidR="00643988" w:rsidRDefault="00643988" w:rsidP="00E40D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65970B" w14:textId="77777777" w:rsidR="00643988" w:rsidRDefault="00643988" w:rsidP="00E40D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8B271" w14:textId="77777777" w:rsidR="00643988" w:rsidRDefault="00643988" w:rsidP="00E40D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089C5C" w14:textId="77777777" w:rsidR="00643988" w:rsidRDefault="00643988" w:rsidP="00E40D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25A30"/>
    <w:multiLevelType w:val="hybridMultilevel"/>
    <w:tmpl w:val="C5500CD4"/>
    <w:lvl w:ilvl="0" w:tplc="55C85B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497AC9"/>
    <w:multiLevelType w:val="multilevel"/>
    <w:tmpl w:val="671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4352"/>
    <w:multiLevelType w:val="multilevel"/>
    <w:tmpl w:val="DCB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54FE9"/>
    <w:multiLevelType w:val="hybridMultilevel"/>
    <w:tmpl w:val="B0647C24"/>
    <w:lvl w:ilvl="0" w:tplc="AE14E806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434BB6"/>
    <w:multiLevelType w:val="hybridMultilevel"/>
    <w:tmpl w:val="FDE6F336"/>
    <w:lvl w:ilvl="0" w:tplc="1E180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2898943">
    <w:abstractNumId w:val="4"/>
  </w:num>
  <w:num w:numId="2" w16cid:durableId="123473784">
    <w:abstractNumId w:val="0"/>
  </w:num>
  <w:num w:numId="3" w16cid:durableId="1219972111">
    <w:abstractNumId w:val="2"/>
  </w:num>
  <w:num w:numId="4" w16cid:durableId="1833911604">
    <w:abstractNumId w:val="1"/>
  </w:num>
  <w:num w:numId="5" w16cid:durableId="845170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50"/>
    <w:rsid w:val="00043317"/>
    <w:rsid w:val="0007613C"/>
    <w:rsid w:val="00083E1F"/>
    <w:rsid w:val="000C4CEF"/>
    <w:rsid w:val="000D6C0D"/>
    <w:rsid w:val="000E1C70"/>
    <w:rsid w:val="000F5250"/>
    <w:rsid w:val="0014738F"/>
    <w:rsid w:val="00147B26"/>
    <w:rsid w:val="0019638C"/>
    <w:rsid w:val="001A1B22"/>
    <w:rsid w:val="001A2E6F"/>
    <w:rsid w:val="001A4197"/>
    <w:rsid w:val="001D5378"/>
    <w:rsid w:val="001E21CA"/>
    <w:rsid w:val="001F57F8"/>
    <w:rsid w:val="00200623"/>
    <w:rsid w:val="002229E0"/>
    <w:rsid w:val="002334E7"/>
    <w:rsid w:val="00233B27"/>
    <w:rsid w:val="002A1741"/>
    <w:rsid w:val="002D72E2"/>
    <w:rsid w:val="0032029B"/>
    <w:rsid w:val="00337CD6"/>
    <w:rsid w:val="0037681D"/>
    <w:rsid w:val="00385992"/>
    <w:rsid w:val="003A38C3"/>
    <w:rsid w:val="003A6FF7"/>
    <w:rsid w:val="003B750A"/>
    <w:rsid w:val="003E2785"/>
    <w:rsid w:val="00415ABB"/>
    <w:rsid w:val="00455F21"/>
    <w:rsid w:val="004823DD"/>
    <w:rsid w:val="004C6DC9"/>
    <w:rsid w:val="004E6D74"/>
    <w:rsid w:val="00530471"/>
    <w:rsid w:val="00557213"/>
    <w:rsid w:val="005854D9"/>
    <w:rsid w:val="005C0A24"/>
    <w:rsid w:val="00642E50"/>
    <w:rsid w:val="00643988"/>
    <w:rsid w:val="00655D0B"/>
    <w:rsid w:val="006D0D1F"/>
    <w:rsid w:val="006D4EFF"/>
    <w:rsid w:val="00706F8E"/>
    <w:rsid w:val="00717647"/>
    <w:rsid w:val="00746DAD"/>
    <w:rsid w:val="007649B7"/>
    <w:rsid w:val="007A1358"/>
    <w:rsid w:val="008055E6"/>
    <w:rsid w:val="0082561E"/>
    <w:rsid w:val="00843E65"/>
    <w:rsid w:val="00865810"/>
    <w:rsid w:val="00884F03"/>
    <w:rsid w:val="008A6CF6"/>
    <w:rsid w:val="008E1F49"/>
    <w:rsid w:val="008E2EDE"/>
    <w:rsid w:val="009049DB"/>
    <w:rsid w:val="0093257C"/>
    <w:rsid w:val="00932E03"/>
    <w:rsid w:val="00970986"/>
    <w:rsid w:val="009B0442"/>
    <w:rsid w:val="009F0FD6"/>
    <w:rsid w:val="00A277B8"/>
    <w:rsid w:val="00A62564"/>
    <w:rsid w:val="00A7752A"/>
    <w:rsid w:val="00A85535"/>
    <w:rsid w:val="00AF4348"/>
    <w:rsid w:val="00B143FE"/>
    <w:rsid w:val="00B3458E"/>
    <w:rsid w:val="00B34DC2"/>
    <w:rsid w:val="00B536EC"/>
    <w:rsid w:val="00B6264F"/>
    <w:rsid w:val="00B661AC"/>
    <w:rsid w:val="00B66B22"/>
    <w:rsid w:val="00B717BA"/>
    <w:rsid w:val="00B84736"/>
    <w:rsid w:val="00BC3A3A"/>
    <w:rsid w:val="00BE6CC3"/>
    <w:rsid w:val="00C01F90"/>
    <w:rsid w:val="00C1550D"/>
    <w:rsid w:val="00C323D5"/>
    <w:rsid w:val="00C5178D"/>
    <w:rsid w:val="00C65085"/>
    <w:rsid w:val="00C7002D"/>
    <w:rsid w:val="00CC4E07"/>
    <w:rsid w:val="00CE098D"/>
    <w:rsid w:val="00CF6833"/>
    <w:rsid w:val="00CF7D4B"/>
    <w:rsid w:val="00D264D4"/>
    <w:rsid w:val="00DD1533"/>
    <w:rsid w:val="00E042DF"/>
    <w:rsid w:val="00E23B52"/>
    <w:rsid w:val="00E40D34"/>
    <w:rsid w:val="00E600C7"/>
    <w:rsid w:val="00EA205C"/>
    <w:rsid w:val="00EC04A9"/>
    <w:rsid w:val="00EC3099"/>
    <w:rsid w:val="00F0471E"/>
    <w:rsid w:val="00F12C76"/>
    <w:rsid w:val="00F25872"/>
    <w:rsid w:val="00F26929"/>
    <w:rsid w:val="00FA6925"/>
    <w:rsid w:val="00FE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3372F"/>
  <w15:chartTrackingRefBased/>
  <w15:docId w15:val="{4FF3E3EA-7A53-4F66-BAD9-6FD8D6E9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13C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5085"/>
    <w:rPr>
      <w:color w:val="666666"/>
    </w:rPr>
  </w:style>
  <w:style w:type="paragraph" w:styleId="a4">
    <w:name w:val="header"/>
    <w:basedOn w:val="a"/>
    <w:link w:val="a5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D3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D34"/>
    <w:rPr>
      <w:sz w:val="18"/>
      <w:szCs w:val="18"/>
    </w:rPr>
  </w:style>
  <w:style w:type="paragraph" w:styleId="a8">
    <w:name w:val="List Paragraph"/>
    <w:basedOn w:val="a"/>
    <w:uiPriority w:val="34"/>
    <w:qFormat/>
    <w:rsid w:val="00642E50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C7002D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CF6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0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xay\Desktop\&#25968;&#23383;&#36923;&#36753;&#23454;&#3956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7730-E817-47FE-AA3A-135F0E622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数字逻辑实验模板.dotx</Template>
  <TotalTime>3833</TotalTime>
  <Pages>4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hexay</dc:creator>
  <cp:keywords/>
  <dc:description/>
  <cp:lastModifiedBy>耕嘉 张</cp:lastModifiedBy>
  <cp:revision>41</cp:revision>
  <dcterms:created xsi:type="dcterms:W3CDTF">2024-11-03T07:40:00Z</dcterms:created>
  <dcterms:modified xsi:type="dcterms:W3CDTF">2024-11-29T10:14:00Z</dcterms:modified>
</cp:coreProperties>
</file>