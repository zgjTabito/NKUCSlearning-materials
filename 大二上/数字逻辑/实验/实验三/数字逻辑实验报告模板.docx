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99199A" w14:textId="77777777" w:rsidR="00655D0B" w:rsidRDefault="00655D0B" w:rsidP="00C65085">
      <w:pPr>
        <w:jc w:val="center"/>
        <w:rPr>
          <w:rFonts w:ascii="华文宋体" w:eastAsia="华文宋体" w:hAnsi="华文宋体" w:hint="eastAsia"/>
          <w:b/>
          <w:bCs/>
          <w:sz w:val="36"/>
          <w:szCs w:val="36"/>
        </w:rPr>
      </w:pPr>
    </w:p>
    <w:p w14:paraId="5B77EFE7" w14:textId="77777777" w:rsidR="00C65085" w:rsidRDefault="00E40D34" w:rsidP="003A6FF7">
      <w:pPr>
        <w:spacing w:line="600" w:lineRule="auto"/>
        <w:jc w:val="center"/>
        <w:rPr>
          <w:rFonts w:ascii="华文宋体" w:eastAsia="华文宋体" w:hAnsi="华文宋体" w:hint="eastAsia"/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00A5BF5" wp14:editId="5876C801">
                <wp:simplePos x="0" y="0"/>
                <wp:positionH relativeFrom="column">
                  <wp:posOffset>621992</wp:posOffset>
                </wp:positionH>
                <wp:positionV relativeFrom="page">
                  <wp:posOffset>1909790</wp:posOffset>
                </wp:positionV>
                <wp:extent cx="2760980" cy="615315"/>
                <wp:effectExtent l="0" t="0" r="0" b="0"/>
                <wp:wrapNone/>
                <wp:docPr id="224687601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0980" cy="615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DFE648" w14:textId="3F4941EE" w:rsidR="00E40D34" w:rsidRPr="00E40D34" w:rsidRDefault="00642E50">
                            <w:pPr>
                              <w:rPr>
                                <w:rFonts w:ascii="华文中宋" w:eastAsia="华文中宋" w:hAnsi="华文中宋" w:hint="eastAsia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华文中宋" w:eastAsia="华文中宋" w:hAnsi="华文中宋" w:hint="eastAsia"/>
                                <w:sz w:val="44"/>
                                <w:szCs w:val="44"/>
                              </w:rPr>
                              <w:t>数字逻辑实验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0A5BF5" id="_x0000_t202" coordsize="21600,21600" o:spt="202" path="m,l,21600r21600,l21600,xe">
                <v:stroke joinstyle="miter"/>
                <v:path gradientshapeok="t" o:connecttype="rect"/>
              </v:shapetype>
              <v:shape id="文本框 14" o:spid="_x0000_s1026" type="#_x0000_t202" style="position:absolute;left:0;text-align:left;margin-left:49pt;margin-top:150.4pt;width:217.4pt;height:48.4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" filled="f" stroked="f" strokeweight=".5pt">
                <v:textbox>
                  <w:txbxContent>
                    <w:p w14:paraId="7DDFE648" w14:textId="3F4941EE" w:rsidR="00E40D34" w:rsidRPr="00E40D34" w:rsidRDefault="00642E50">
                      <w:pPr>
                        <w:rPr>
                          <w:rFonts w:ascii="华文中宋" w:eastAsia="华文中宋" w:hAnsi="华文中宋" w:hint="eastAsia"/>
                          <w:sz w:val="44"/>
                          <w:szCs w:val="44"/>
                        </w:rPr>
                      </w:pPr>
                      <w:r>
                        <w:rPr>
                          <w:rFonts w:ascii="华文中宋" w:eastAsia="华文中宋" w:hAnsi="华文中宋" w:hint="eastAsia"/>
                          <w:sz w:val="44"/>
                          <w:szCs w:val="44"/>
                        </w:rPr>
                        <w:t>数字逻辑实验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C65085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FE3ADE5" wp14:editId="3C931ABC">
                <wp:simplePos x="0" y="0"/>
                <wp:positionH relativeFrom="column">
                  <wp:posOffset>-617899</wp:posOffset>
                </wp:positionH>
                <wp:positionV relativeFrom="page">
                  <wp:posOffset>6509442</wp:posOffset>
                </wp:positionV>
                <wp:extent cx="6521450" cy="3666490"/>
                <wp:effectExtent l="0" t="0" r="12700" b="10160"/>
                <wp:wrapNone/>
                <wp:docPr id="1509005304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1450" cy="36664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92424E" id="矩形 2" o:spid="_x0000_s1026" style="position:absolute;left:0;text-align:left;margin-left:-48.65pt;margin-top:512.55pt;width:513.5pt;height:288.7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" filled="f" strokecolor="black [3213]" strokeweight="1pt">
                <w10:wrap anchory="page"/>
              </v:rect>
            </w:pict>
          </mc:Fallback>
        </mc:AlternateContent>
      </w:r>
      <w:r w:rsidR="00C6508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757164" wp14:editId="1E8BF407">
                <wp:simplePos x="0" y="0"/>
                <wp:positionH relativeFrom="margin">
                  <wp:posOffset>-617899</wp:posOffset>
                </wp:positionH>
                <wp:positionV relativeFrom="page">
                  <wp:posOffset>561315</wp:posOffset>
                </wp:positionV>
                <wp:extent cx="6521450" cy="5730240"/>
                <wp:effectExtent l="0" t="0" r="12700" b="22860"/>
                <wp:wrapNone/>
                <wp:docPr id="667946942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1450" cy="57302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CEAFB8" id="矩形 1" o:spid="_x0000_s1026" style="position:absolute;left:0;text-align:left;margin-left:-48.65pt;margin-top:44.2pt;width:513.5pt;height:451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" filled="f" strokecolor="black [3213]" strokeweight="1pt">
                <w10:wrap anchorx="margin" anchory="page"/>
              </v:rect>
            </w:pict>
          </mc:Fallback>
        </mc:AlternateContent>
      </w:r>
      <w:r w:rsidR="00C65085" w:rsidRPr="00C65085">
        <w:rPr>
          <w:rFonts w:ascii="华文宋体" w:eastAsia="华文宋体" w:hAnsi="华文宋体" w:hint="eastAsia"/>
          <w:b/>
          <w:bCs/>
          <w:sz w:val="36"/>
          <w:szCs w:val="36"/>
        </w:rPr>
        <w:t>南开大学电子信息与光学工程学院</w:t>
      </w:r>
    </w:p>
    <w:p w14:paraId="233B4B49" w14:textId="77777777" w:rsidR="00655D0B" w:rsidRDefault="00655D0B" w:rsidP="003A6FF7">
      <w:pPr>
        <w:spacing w:line="600" w:lineRule="auto"/>
        <w:jc w:val="center"/>
        <w:rPr>
          <w:rFonts w:ascii="华文宋体" w:eastAsia="华文宋体" w:hAnsi="华文宋体" w:hint="eastAsia"/>
          <w:b/>
          <w:bCs/>
          <w:sz w:val="52"/>
          <w:szCs w:val="52"/>
        </w:rPr>
      </w:pPr>
      <w:r>
        <w:rPr>
          <w:rFonts w:ascii="华文宋体" w:eastAsia="华文宋体" w:hAnsi="华文宋体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1D7D31" wp14:editId="5858BA09">
                <wp:simplePos x="0" y="0"/>
                <wp:positionH relativeFrom="column">
                  <wp:posOffset>2387110</wp:posOffset>
                </wp:positionH>
                <wp:positionV relativeFrom="paragraph">
                  <wp:posOffset>624513</wp:posOffset>
                </wp:positionV>
                <wp:extent cx="1240325" cy="425016"/>
                <wp:effectExtent l="0" t="0" r="0" b="0"/>
                <wp:wrapNone/>
                <wp:docPr id="60146133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0325" cy="4250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BC6589" w14:textId="2BB4C895" w:rsidR="00655D0B" w:rsidRPr="003A6FF7" w:rsidRDefault="00A85535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D7D31" id="文本框 3" o:spid="_x0000_s1027" type="#_x0000_t202" style="position:absolute;left:0;text-align:left;margin-left:187.95pt;margin-top:49.15pt;width:97.65pt;height:33.4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" filled="f" stroked="f" strokeweight=".5pt">
                <v:textbox>
                  <w:txbxContent>
                    <w:p w14:paraId="34BC6589" w14:textId="2BB4C895" w:rsidR="00655D0B" w:rsidRPr="003A6FF7" w:rsidRDefault="00A85535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三</w:t>
                      </w:r>
                    </w:p>
                  </w:txbxContent>
                </v:textbox>
              </v:shape>
            </w:pict>
          </mc:Fallback>
        </mc:AlternateContent>
      </w:r>
      <w:r w:rsidRPr="00655D0B">
        <w:rPr>
          <w:rFonts w:ascii="华文宋体" w:eastAsia="华文宋体" w:hAnsi="华文宋体" w:hint="eastAsia"/>
          <w:b/>
          <w:bCs/>
          <w:sz w:val="52"/>
          <w:szCs w:val="52"/>
        </w:rPr>
        <w:t>__________</w:t>
      </w:r>
      <w:r>
        <w:rPr>
          <w:rFonts w:ascii="华文宋体" w:eastAsia="华文宋体" w:hAnsi="华文宋体" w:hint="eastAsia"/>
          <w:b/>
          <w:bCs/>
          <w:sz w:val="52"/>
          <w:szCs w:val="52"/>
        </w:rPr>
        <w:t>_______</w:t>
      </w:r>
      <w:r w:rsidRPr="00655D0B">
        <w:rPr>
          <w:rFonts w:ascii="华文宋体" w:eastAsia="华文宋体" w:hAnsi="华文宋体" w:hint="eastAsia"/>
          <w:b/>
          <w:bCs/>
          <w:sz w:val="52"/>
          <w:szCs w:val="52"/>
        </w:rPr>
        <w:t>实验报告</w:t>
      </w:r>
    </w:p>
    <w:p w14:paraId="34C3E53E" w14:textId="77777777" w:rsidR="00655D0B" w:rsidRDefault="003A6FF7" w:rsidP="003A6FF7">
      <w:pPr>
        <w:spacing w:line="600" w:lineRule="auto"/>
        <w:jc w:val="center"/>
        <w:rPr>
          <w:rFonts w:ascii="华文宋体" w:eastAsia="华文宋体" w:hAnsi="华文宋体" w:hint="eastAsia"/>
          <w:sz w:val="32"/>
          <w:szCs w:val="32"/>
        </w:rPr>
      </w:pPr>
      <w:r>
        <w:rPr>
          <w:rFonts w:ascii="华文宋体" w:eastAsia="华文宋体" w:hAnsi="华文宋体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E5C136" wp14:editId="2F321B92">
                <wp:simplePos x="0" y="0"/>
                <wp:positionH relativeFrom="column">
                  <wp:posOffset>966457</wp:posOffset>
                </wp:positionH>
                <wp:positionV relativeFrom="paragraph">
                  <wp:posOffset>426871</wp:posOffset>
                </wp:positionV>
                <wp:extent cx="4164594" cy="506994"/>
                <wp:effectExtent l="0" t="0" r="0" b="7620"/>
                <wp:wrapNone/>
                <wp:docPr id="2079908308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4594" cy="5069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D6C27F" w14:textId="1B2F8732" w:rsidR="003A6FF7" w:rsidRPr="003A6FF7" w:rsidRDefault="000E1C70" w:rsidP="003A6FF7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编码译码电路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5C136" id="_x0000_s1028" type="#_x0000_t202" style="position:absolute;left:0;text-align:left;margin-left:76.1pt;margin-top:33.6pt;width:327.9pt;height:39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" filled="f" stroked="f" strokeweight=".5pt">
                <v:textbox>
                  <w:txbxContent>
                    <w:p w14:paraId="40D6C27F" w14:textId="1B2F8732" w:rsidR="003A6FF7" w:rsidRPr="003A6FF7" w:rsidRDefault="000E1C70" w:rsidP="003A6FF7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编码译码电路</w:t>
                      </w:r>
                    </w:p>
                  </w:txbxContent>
                </v:textbox>
              </v:shape>
            </w:pict>
          </mc:Fallback>
        </mc:AlternateContent>
      </w:r>
      <w:r w:rsidR="00655D0B" w:rsidRPr="00655D0B">
        <w:rPr>
          <w:rFonts w:ascii="华文宋体" w:eastAsia="华文宋体" w:hAnsi="华文宋体" w:hint="eastAsia"/>
          <w:sz w:val="32"/>
          <w:szCs w:val="32"/>
        </w:rPr>
        <w:t>实验序号</w:t>
      </w:r>
      <w:r w:rsidR="00655D0B">
        <w:rPr>
          <w:rFonts w:ascii="华文宋体" w:eastAsia="华文宋体" w:hAnsi="华文宋体" w:hint="eastAsia"/>
          <w:sz w:val="32"/>
          <w:szCs w:val="32"/>
        </w:rPr>
        <w:t xml:space="preserve">  ______________</w:t>
      </w:r>
    </w:p>
    <w:p w14:paraId="5A3E5E6D" w14:textId="77777777" w:rsidR="00655D0B" w:rsidRDefault="00EC04A9" w:rsidP="003A6FF7">
      <w:pPr>
        <w:spacing w:line="600" w:lineRule="auto"/>
        <w:jc w:val="center"/>
        <w:rPr>
          <w:rFonts w:ascii="华文宋体" w:eastAsia="华文宋体" w:hAnsi="华文宋体" w:hint="eastAsia"/>
          <w:sz w:val="32"/>
          <w:szCs w:val="32"/>
        </w:rPr>
      </w:pPr>
      <w:r>
        <w:rPr>
          <w:rFonts w:ascii="华文宋体" w:eastAsia="华文宋体" w:hAnsi="华文宋体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058798C" wp14:editId="4D3BAA9A">
                <wp:simplePos x="0" y="0"/>
                <wp:positionH relativeFrom="column">
                  <wp:posOffset>3094022</wp:posOffset>
                </wp:positionH>
                <wp:positionV relativeFrom="paragraph">
                  <wp:posOffset>518562</wp:posOffset>
                </wp:positionV>
                <wp:extent cx="1421394" cy="425016"/>
                <wp:effectExtent l="0" t="0" r="0" b="0"/>
                <wp:wrapNone/>
                <wp:docPr id="193410403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1394" cy="4250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2B0CD4" w14:textId="7E01CDF6" w:rsidR="00EC04A9" w:rsidRPr="003A6FF7" w:rsidRDefault="00642E50" w:rsidP="00EC04A9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计算机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8798C" id="_x0000_s1029" type="#_x0000_t202" style="position:absolute;left:0;text-align:left;margin-left:243.6pt;margin-top:40.85pt;width:111.9pt;height:33.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" filled="f" stroked="f" strokeweight=".5pt">
                <v:textbox>
                  <w:txbxContent>
                    <w:p w14:paraId="632B0CD4" w14:textId="7E01CDF6" w:rsidR="00EC04A9" w:rsidRPr="003A6FF7" w:rsidRDefault="00642E50" w:rsidP="00EC04A9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计算机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华文宋体" w:eastAsia="华文宋体" w:hAnsi="华文宋体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50CBF60" wp14:editId="551668CA">
                <wp:simplePos x="0" y="0"/>
                <wp:positionH relativeFrom="column">
                  <wp:posOffset>966457</wp:posOffset>
                </wp:positionH>
                <wp:positionV relativeFrom="paragraph">
                  <wp:posOffset>509509</wp:posOffset>
                </wp:positionV>
                <wp:extent cx="1674892" cy="425016"/>
                <wp:effectExtent l="0" t="0" r="0" b="0"/>
                <wp:wrapNone/>
                <wp:docPr id="131908697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4892" cy="4250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98A607" w14:textId="45F913F8" w:rsidR="00EC04A9" w:rsidRPr="003A6FF7" w:rsidRDefault="00642E50" w:rsidP="00EC04A9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计算机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CBF60" id="_x0000_s1030" type="#_x0000_t202" style="position:absolute;left:0;text-align:left;margin-left:76.1pt;margin-top:40.1pt;width:131.9pt;height:33.4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" filled="f" stroked="f" strokeweight=".5pt">
                <v:textbox>
                  <w:txbxContent>
                    <w:p w14:paraId="3698A607" w14:textId="45F913F8" w:rsidR="00EC04A9" w:rsidRPr="003A6FF7" w:rsidRDefault="00642E50" w:rsidP="00EC04A9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计算机</w:t>
                      </w:r>
                    </w:p>
                  </w:txbxContent>
                </v:textbox>
              </v:shape>
            </w:pict>
          </mc:Fallback>
        </mc:AlternateContent>
      </w:r>
      <w:r w:rsidR="00655D0B">
        <w:rPr>
          <w:rFonts w:ascii="华文宋体" w:eastAsia="华文宋体" w:hAnsi="华文宋体" w:hint="eastAsia"/>
          <w:sz w:val="32"/>
          <w:szCs w:val="32"/>
        </w:rPr>
        <w:t>实验名称 __________________________________________</w:t>
      </w:r>
    </w:p>
    <w:p w14:paraId="25B972CF" w14:textId="77777777" w:rsidR="003A6FF7" w:rsidRDefault="00EC04A9" w:rsidP="003A6FF7">
      <w:pPr>
        <w:spacing w:line="600" w:lineRule="auto"/>
        <w:jc w:val="center"/>
        <w:rPr>
          <w:rFonts w:ascii="华文宋体" w:eastAsia="华文宋体" w:hAnsi="华文宋体" w:hint="eastAsia"/>
          <w:sz w:val="32"/>
          <w:szCs w:val="32"/>
        </w:rPr>
      </w:pPr>
      <w:r>
        <w:rPr>
          <w:rFonts w:ascii="华文宋体" w:eastAsia="华文宋体" w:hAnsi="华文宋体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7BEFFF2" wp14:editId="556DDCB3">
                <wp:simplePos x="0" y="0"/>
                <wp:positionH relativeFrom="column">
                  <wp:posOffset>4624058</wp:posOffset>
                </wp:positionH>
                <wp:positionV relativeFrom="paragraph">
                  <wp:posOffset>473924</wp:posOffset>
                </wp:positionV>
                <wp:extent cx="1131684" cy="425016"/>
                <wp:effectExtent l="0" t="0" r="0" b="0"/>
                <wp:wrapNone/>
                <wp:docPr id="1791581118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1684" cy="4250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6F93E3" w14:textId="383F93F7" w:rsidR="00EC04A9" w:rsidRPr="003A6FF7" w:rsidRDefault="00A85535" w:rsidP="00EC04A9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42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BEFFF2" id="_x0000_s1031" type="#_x0000_t202" style="position:absolute;left:0;text-align:left;margin-left:364.1pt;margin-top:37.3pt;width:89.1pt;height:33.4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" filled="f" stroked="f" strokeweight=".5pt">
                <v:textbox>
                  <w:txbxContent>
                    <w:p w14:paraId="686F93E3" w14:textId="383F93F7" w:rsidR="00EC04A9" w:rsidRPr="003A6FF7" w:rsidRDefault="00A85535" w:rsidP="00EC04A9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42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华文宋体" w:eastAsia="华文宋体" w:hAnsi="华文宋体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2B8AD8B" wp14:editId="31E6AAA1">
                <wp:simplePos x="0" y="0"/>
                <wp:positionH relativeFrom="column">
                  <wp:posOffset>2541760</wp:posOffset>
                </wp:positionH>
                <wp:positionV relativeFrom="paragraph">
                  <wp:posOffset>528245</wp:posOffset>
                </wp:positionV>
                <wp:extent cx="1240325" cy="415761"/>
                <wp:effectExtent l="0" t="0" r="0" b="3810"/>
                <wp:wrapNone/>
                <wp:docPr id="88375788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0325" cy="4157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EF6A99" w14:textId="0E9FC6CE" w:rsidR="00EC04A9" w:rsidRPr="003A6FF7" w:rsidRDefault="00642E50" w:rsidP="00EC04A9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23</w:t>
                            </w:r>
                            <w:r w:rsidR="00B661AC">
                              <w:rPr>
                                <w:sz w:val="32"/>
                                <w:szCs w:val="32"/>
                              </w:rPr>
                              <w:t>13</w:t>
                            </w:r>
                            <w:r w:rsidR="00A85535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725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8AD8B" id="_x0000_s1032" type="#_x0000_t202" style="position:absolute;left:0;text-align:left;margin-left:200.15pt;margin-top:41.6pt;width:97.65pt;height:32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" filled="f" stroked="f" strokeweight=".5pt">
                <v:textbox>
                  <w:txbxContent>
                    <w:p w14:paraId="7CEF6A99" w14:textId="0E9FC6CE" w:rsidR="00EC04A9" w:rsidRPr="003A6FF7" w:rsidRDefault="00642E50" w:rsidP="00EC04A9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23</w:t>
                      </w:r>
                      <w:r w:rsidR="00B661AC">
                        <w:rPr>
                          <w:sz w:val="32"/>
                          <w:szCs w:val="32"/>
                        </w:rPr>
                        <w:t>13</w:t>
                      </w:r>
                      <w:r w:rsidR="00A85535">
                        <w:rPr>
                          <w:rFonts w:hint="eastAsia"/>
                          <w:sz w:val="32"/>
                          <w:szCs w:val="32"/>
                        </w:rPr>
                        <w:t>725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华文宋体" w:eastAsia="华文宋体" w:hAnsi="华文宋体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92CA326" wp14:editId="407BDFA4">
                <wp:simplePos x="0" y="0"/>
                <wp:positionH relativeFrom="margin">
                  <wp:posOffset>468517</wp:posOffset>
                </wp:positionH>
                <wp:positionV relativeFrom="paragraph">
                  <wp:posOffset>537298</wp:posOffset>
                </wp:positionV>
                <wp:extent cx="1575303" cy="424815"/>
                <wp:effectExtent l="0" t="0" r="0" b="0"/>
                <wp:wrapNone/>
                <wp:docPr id="386786842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5303" cy="424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AAE374" w14:textId="5DB994EE" w:rsidR="00EC04A9" w:rsidRPr="003A6FF7" w:rsidRDefault="00A85535" w:rsidP="00EC04A9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张耕嘉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CA326" id="_x0000_s1033" type="#_x0000_t202" style="position:absolute;left:0;text-align:left;margin-left:36.9pt;margin-top:42.3pt;width:124.05pt;height:33.4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" filled="f" stroked="f" strokeweight=".5pt">
                <v:textbox>
                  <w:txbxContent>
                    <w:p w14:paraId="3BAAE374" w14:textId="5DB994EE" w:rsidR="00EC04A9" w:rsidRPr="003A6FF7" w:rsidRDefault="00A85535" w:rsidP="00EC04A9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张耕嘉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A6FF7">
        <w:rPr>
          <w:rFonts w:ascii="华文宋体" w:eastAsia="华文宋体" w:hAnsi="华文宋体" w:hint="eastAsia"/>
          <w:sz w:val="32"/>
          <w:szCs w:val="32"/>
        </w:rPr>
        <w:t>_______________ 学院  ________ 系</w:t>
      </w:r>
    </w:p>
    <w:p w14:paraId="567648AA" w14:textId="77777777" w:rsidR="003A6FF7" w:rsidRDefault="00EC04A9" w:rsidP="003A6FF7">
      <w:pPr>
        <w:spacing w:line="600" w:lineRule="auto"/>
        <w:jc w:val="center"/>
        <w:rPr>
          <w:rFonts w:ascii="华文宋体" w:eastAsia="华文宋体" w:hAnsi="华文宋体" w:hint="eastAsia"/>
          <w:sz w:val="32"/>
          <w:szCs w:val="32"/>
        </w:rPr>
      </w:pPr>
      <w:r>
        <w:rPr>
          <w:rFonts w:ascii="华文宋体" w:eastAsia="华文宋体" w:hAnsi="华文宋体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B3F73B6" wp14:editId="7C4704D9">
                <wp:simplePos x="0" y="0"/>
                <wp:positionH relativeFrom="column">
                  <wp:posOffset>4180438</wp:posOffset>
                </wp:positionH>
                <wp:positionV relativeFrom="paragraph">
                  <wp:posOffset>519820</wp:posOffset>
                </wp:positionV>
                <wp:extent cx="1321806" cy="425016"/>
                <wp:effectExtent l="0" t="0" r="0" b="0"/>
                <wp:wrapNone/>
                <wp:docPr id="202066566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1806" cy="4250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DE36EA" w14:textId="65BE4F0E" w:rsidR="00EC04A9" w:rsidRPr="003A6FF7" w:rsidRDefault="00642E50" w:rsidP="00EC04A9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B403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F73B6" id="_x0000_s1034" type="#_x0000_t202" style="position:absolute;left:0;text-align:left;margin-left:329.15pt;margin-top:40.95pt;width:104.1pt;height:33.4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" filled="f" stroked="f" strokeweight=".5pt">
                <v:textbox>
                  <w:txbxContent>
                    <w:p w14:paraId="51DE36EA" w14:textId="65BE4F0E" w:rsidR="00EC04A9" w:rsidRPr="003A6FF7" w:rsidRDefault="00642E50" w:rsidP="00EC04A9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B403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华文宋体" w:eastAsia="华文宋体" w:hAnsi="华文宋体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B920339" wp14:editId="3B928E6E">
                <wp:simplePos x="0" y="0"/>
                <wp:positionH relativeFrom="column">
                  <wp:posOffset>2994435</wp:posOffset>
                </wp:positionH>
                <wp:positionV relativeFrom="paragraph">
                  <wp:posOffset>519820</wp:posOffset>
                </wp:positionV>
                <wp:extent cx="597528" cy="425016"/>
                <wp:effectExtent l="0" t="0" r="0" b="0"/>
                <wp:wrapNone/>
                <wp:docPr id="1598971060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528" cy="4250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D2858B" w14:textId="062B410E" w:rsidR="00EC04A9" w:rsidRPr="003A6FF7" w:rsidRDefault="00642E50" w:rsidP="00EC04A9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20339" id="_x0000_s1035" type="#_x0000_t202" style="position:absolute;left:0;text-align:left;margin-left:235.8pt;margin-top:40.95pt;width:47.05pt;height:33.4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" filled="f" stroked="f" strokeweight=".5pt">
                <v:textbox>
                  <w:txbxContent>
                    <w:p w14:paraId="39D2858B" w14:textId="062B410E" w:rsidR="00EC04A9" w:rsidRPr="003A6FF7" w:rsidRDefault="00642E50" w:rsidP="00EC04A9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华文宋体" w:eastAsia="华文宋体" w:hAnsi="华文宋体" w:hint="eastAsia"/>
          <w:b/>
          <w:bCs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06EDAF2" wp14:editId="37D2263E">
                <wp:simplePos x="0" y="0"/>
                <wp:positionH relativeFrom="margin">
                  <wp:posOffset>1367073</wp:posOffset>
                </wp:positionH>
                <wp:positionV relativeFrom="paragraph">
                  <wp:posOffset>546553</wp:posOffset>
                </wp:positionV>
                <wp:extent cx="1874067" cy="424815"/>
                <wp:effectExtent l="0" t="0" r="0" b="0"/>
                <wp:wrapNone/>
                <wp:docPr id="1687345032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4067" cy="424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1DE6FA" w14:textId="0D74C52F" w:rsidR="00EC04A9" w:rsidRPr="003A6FF7" w:rsidRDefault="00642E50" w:rsidP="00EC04A9">
                            <w:pPr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1</w:t>
                            </w:r>
                            <w:r w:rsidR="00A85535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月</w:t>
                            </w:r>
                            <w:r w:rsidR="00A85535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EDAF2" id="_x0000_s1036" type="#_x0000_t202" style="position:absolute;left:0;text-align:left;margin-left:107.65pt;margin-top:43.05pt;width:147.55pt;height:33.4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" filled="f" stroked="f" strokeweight=".5pt">
                <v:textbox>
                  <w:txbxContent>
                    <w:p w14:paraId="051DE6FA" w14:textId="0D74C52F" w:rsidR="00EC04A9" w:rsidRPr="003A6FF7" w:rsidRDefault="00642E50" w:rsidP="00EC04A9">
                      <w:pPr>
                        <w:rPr>
                          <w:rFonts w:hint="eastAsia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1</w:t>
                      </w:r>
                      <w:r w:rsidR="00A85535">
                        <w:rPr>
                          <w:rFonts w:hint="eastAsia"/>
                          <w:sz w:val="32"/>
                          <w:szCs w:val="32"/>
                        </w:rPr>
                        <w:t>1</w:t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>月</w:t>
                      </w:r>
                      <w:r w:rsidR="00A85535">
                        <w:rPr>
                          <w:rFonts w:hint="eastAsia"/>
                          <w:sz w:val="32"/>
                          <w:szCs w:val="32"/>
                        </w:rPr>
                        <w:t>4</w:t>
                      </w:r>
                      <w:r>
                        <w:rPr>
                          <w:rFonts w:hint="eastAsia"/>
                          <w:sz w:val="32"/>
                          <w:szCs w:val="32"/>
                        </w:rPr>
                        <w:t>日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A6FF7">
        <w:rPr>
          <w:rFonts w:ascii="华文宋体" w:eastAsia="华文宋体" w:hAnsi="华文宋体" w:hint="eastAsia"/>
          <w:sz w:val="32"/>
          <w:szCs w:val="32"/>
        </w:rPr>
        <w:t>姓名 _____________  学号 __________  实验台号 _____</w:t>
      </w:r>
    </w:p>
    <w:p w14:paraId="12CE76F4" w14:textId="77777777" w:rsidR="003A6FF7" w:rsidRDefault="003A6FF7" w:rsidP="003A6FF7">
      <w:pPr>
        <w:spacing w:line="600" w:lineRule="auto"/>
        <w:jc w:val="center"/>
        <w:rPr>
          <w:rFonts w:ascii="华文宋体" w:eastAsia="华文宋体" w:hAnsi="华文宋体" w:hint="eastAsia"/>
          <w:sz w:val="32"/>
          <w:szCs w:val="32"/>
        </w:rPr>
      </w:pPr>
      <w:r>
        <w:rPr>
          <w:rFonts w:ascii="华文宋体" w:eastAsia="华文宋体" w:hAnsi="华文宋体" w:hint="eastAsia"/>
          <w:sz w:val="32"/>
          <w:szCs w:val="32"/>
        </w:rPr>
        <w:t>实验日期及时间____________星期___实验地点__________</w:t>
      </w:r>
    </w:p>
    <w:p w14:paraId="15B63646" w14:textId="77777777" w:rsidR="003A6FF7" w:rsidRP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0A4CE7C9" w14:textId="3A57C13F" w:rsidR="003A6FF7" w:rsidRDefault="00642E50" w:rsidP="003A6FF7">
      <w:pPr>
        <w:rPr>
          <w:rFonts w:ascii="华文宋体" w:eastAsia="华文宋体" w:hAnsi="华文宋体" w:hint="eastAsia"/>
          <w:sz w:val="32"/>
          <w:szCs w:val="32"/>
        </w:rPr>
      </w:pPr>
      <w:r w:rsidRPr="00642E50"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00F6351F" wp14:editId="446F7C0B">
                <wp:simplePos x="0" y="0"/>
                <wp:positionH relativeFrom="column">
                  <wp:posOffset>-295275</wp:posOffset>
                </wp:positionH>
                <wp:positionV relativeFrom="paragraph">
                  <wp:posOffset>802640</wp:posOffset>
                </wp:positionV>
                <wp:extent cx="5864860" cy="2766695"/>
                <wp:effectExtent l="0" t="0" r="254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4860" cy="2766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88BD39" w14:textId="77777777" w:rsidR="000E1C70" w:rsidRPr="000E1C70" w:rsidRDefault="000E1C70" w:rsidP="000E1C70">
                            <w:pPr>
                              <w:rPr>
                                <w:rFonts w:hint="eastAsia"/>
                              </w:rPr>
                            </w:pPr>
                            <w:r w:rsidRPr="000E1C70">
                              <w:rPr>
                                <w:rFonts w:hint="eastAsia"/>
                              </w:rPr>
                              <w:t>1</w:t>
                            </w:r>
                            <w:r w:rsidRPr="000E1C70">
                              <w:rPr>
                                <w:rFonts w:hint="eastAsia"/>
                              </w:rPr>
                              <w:t>、熟悉编码器、译码器的工作原理和使用方法</w:t>
                            </w:r>
                          </w:p>
                          <w:p w14:paraId="20D00B4D" w14:textId="77777777" w:rsidR="000E1C70" w:rsidRPr="000E1C70" w:rsidRDefault="000E1C70" w:rsidP="000E1C70">
                            <w:pPr>
                              <w:rPr>
                                <w:rFonts w:hint="eastAsia"/>
                              </w:rPr>
                            </w:pPr>
                            <w:r w:rsidRPr="000E1C70">
                              <w:rPr>
                                <w:rFonts w:hint="eastAsia"/>
                              </w:rPr>
                              <w:t>2、掌握中规模集成编码器、译码器的逻辑功能及使用</w:t>
                            </w:r>
                          </w:p>
                          <w:p w14:paraId="339E3B13" w14:textId="684E4969" w:rsidR="00642E50" w:rsidRDefault="000E1C70" w:rsidP="000E1C70">
                            <w:pPr>
                              <w:rPr>
                                <w:rFonts w:hint="eastAsia"/>
                              </w:rPr>
                            </w:pPr>
                            <w:r w:rsidRPr="000E1C70">
                              <w:rPr>
                                <w:rFonts w:hint="eastAsia"/>
                              </w:rPr>
                              <w:t>3、熟悉数码管的工作原理及使用方法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6351F" id="文本框 2" o:spid="_x0000_s1037" type="#_x0000_t202" style="position:absolute;margin-left:-23.25pt;margin-top:63.2pt;width:461.8pt;height:217.8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" stroked="f">
                <v:textbox>
                  <w:txbxContent>
                    <w:p w14:paraId="2888BD39" w14:textId="77777777" w:rsidR="000E1C70" w:rsidRPr="000E1C70" w:rsidRDefault="000E1C70" w:rsidP="000E1C70">
                      <w:pPr>
                        <w:rPr>
                          <w:rFonts w:hint="eastAsia"/>
                        </w:rPr>
                      </w:pPr>
                      <w:r w:rsidRPr="000E1C70">
                        <w:rPr>
                          <w:rFonts w:hint="eastAsia"/>
                        </w:rPr>
                        <w:t>1</w:t>
                      </w:r>
                      <w:r w:rsidRPr="000E1C70">
                        <w:rPr>
                          <w:rFonts w:hint="eastAsia"/>
                        </w:rPr>
                        <w:t>、熟悉编码器、译码器的工作原理和使用方法</w:t>
                      </w:r>
                    </w:p>
                    <w:p w14:paraId="20D00B4D" w14:textId="77777777" w:rsidR="000E1C70" w:rsidRPr="000E1C70" w:rsidRDefault="000E1C70" w:rsidP="000E1C70">
                      <w:pPr>
                        <w:rPr>
                          <w:rFonts w:hint="eastAsia"/>
                        </w:rPr>
                      </w:pPr>
                      <w:r w:rsidRPr="000E1C70">
                        <w:rPr>
                          <w:rFonts w:hint="eastAsia"/>
                        </w:rPr>
                        <w:t>2、掌握中规模集成编码器、译码器的逻辑功能及使用</w:t>
                      </w:r>
                    </w:p>
                    <w:p w14:paraId="339E3B13" w14:textId="684E4969" w:rsidR="00642E50" w:rsidRDefault="000E1C70" w:rsidP="000E1C70">
                      <w:pPr>
                        <w:rPr>
                          <w:rFonts w:hint="eastAsia"/>
                        </w:rPr>
                      </w:pPr>
                      <w:r w:rsidRPr="000E1C70">
                        <w:rPr>
                          <w:rFonts w:hint="eastAsia"/>
                        </w:rPr>
                        <w:t>3、熟悉数码管的工作原理及使用方法</w:t>
                      </w:r>
                    </w:p>
                  </w:txbxContent>
                </v:textbox>
              </v:shape>
            </w:pict>
          </mc:Fallback>
        </mc:AlternateContent>
      </w:r>
      <w:r w:rsidR="003A6FF7">
        <w:rPr>
          <w:rFonts w:ascii="华文宋体" w:eastAsia="华文宋体" w:hAnsi="华文宋体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411F870" wp14:editId="1AE5BDB4">
                <wp:simplePos x="0" y="0"/>
                <wp:positionH relativeFrom="column">
                  <wp:posOffset>-572632</wp:posOffset>
                </wp:positionH>
                <wp:positionV relativeFrom="paragraph">
                  <wp:posOffset>376322</wp:posOffset>
                </wp:positionV>
                <wp:extent cx="1928388" cy="506994"/>
                <wp:effectExtent l="0" t="0" r="0" b="7620"/>
                <wp:wrapNone/>
                <wp:docPr id="55468733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8388" cy="5069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5972D8" w14:textId="77777777" w:rsidR="003A6FF7" w:rsidRDefault="003A6FF7">
                            <w:pP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3A6FF7"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一</w:t>
                            </w:r>
                            <w:proofErr w:type="gramEnd"/>
                            <w:r w:rsidRPr="003A6FF7"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．实验目的：</w:t>
                            </w:r>
                          </w:p>
                          <w:p w14:paraId="28467240" w14:textId="77777777" w:rsidR="00642E50" w:rsidRPr="003A6FF7" w:rsidRDefault="00642E50">
                            <w:pP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11F870" id="文本框 4" o:spid="_x0000_s1038" type="#_x0000_t202" style="position:absolute;margin-left:-45.1pt;margin-top:29.65pt;width:151.85pt;height:39.9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" filled="f" stroked="f" strokeweight=".5pt">
                <v:textbox>
                  <w:txbxContent>
                    <w:p w14:paraId="1F5972D8" w14:textId="77777777" w:rsidR="003A6FF7" w:rsidRDefault="003A6FF7">
                      <w:pP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</w:pPr>
                      <w:proofErr w:type="gramStart"/>
                      <w:r w:rsidRPr="003A6FF7"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一</w:t>
                      </w:r>
                      <w:proofErr w:type="gramEnd"/>
                      <w:r w:rsidRPr="003A6FF7"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．实验目的：</w:t>
                      </w:r>
                    </w:p>
                    <w:p w14:paraId="28467240" w14:textId="77777777" w:rsidR="00642E50" w:rsidRPr="003A6FF7" w:rsidRDefault="00642E50">
                      <w:pP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364C104" w14:textId="52F92044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0B4D9CBC" w14:textId="2B51CD1B" w:rsidR="003A6FF7" w:rsidRPr="00EC04A9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3B828973" w14:textId="77777777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19DFE09D" w14:textId="77777777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3CB8A6BA" w14:textId="77777777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12E0F02F" w14:textId="77777777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tbl>
      <w:tblPr>
        <w:tblpPr w:leftFromText="180" w:rightFromText="180" w:vertAnchor="text" w:horzAnchor="margin" w:tblpY="372"/>
        <w:tblW w:w="85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72"/>
        <w:gridCol w:w="2835"/>
        <w:gridCol w:w="2754"/>
      </w:tblGrid>
      <w:tr w:rsidR="00415ABB" w:rsidRPr="00415ABB" w14:paraId="06E1CE09" w14:textId="77777777" w:rsidTr="00415ABB">
        <w:trPr>
          <w:trHeight w:hRule="exact" w:val="567"/>
        </w:trPr>
        <w:tc>
          <w:tcPr>
            <w:tcW w:w="2972" w:type="dxa"/>
          </w:tcPr>
          <w:p w14:paraId="5A6B00E8" w14:textId="72F1B861" w:rsidR="00415ABB" w:rsidRPr="00415ABB" w:rsidRDefault="00415ABB" w:rsidP="00415ABB">
            <w:pPr>
              <w:spacing w:line="240" w:lineRule="auto"/>
              <w:jc w:val="center"/>
              <w:rPr>
                <w:rFonts w:ascii="华文宋体" w:eastAsia="华文宋体" w:hAnsi="华文宋体" w:hint="eastAsia"/>
                <w:sz w:val="28"/>
                <w:szCs w:val="28"/>
              </w:rPr>
            </w:pPr>
            <w:r w:rsidRPr="00415ABB">
              <w:rPr>
                <w:rFonts w:ascii="华文宋体" w:eastAsia="华文宋体" w:hAnsi="华文宋体" w:hint="eastAsia"/>
                <w:sz w:val="28"/>
                <w:szCs w:val="28"/>
              </w:rPr>
              <w:lastRenderedPageBreak/>
              <w:t>实验仪器</w:t>
            </w:r>
          </w:p>
        </w:tc>
        <w:tc>
          <w:tcPr>
            <w:tcW w:w="2835" w:type="dxa"/>
          </w:tcPr>
          <w:p w14:paraId="560EA935" w14:textId="5E51490D" w:rsidR="00415ABB" w:rsidRPr="00415ABB" w:rsidRDefault="00415ABB" w:rsidP="00415ABB">
            <w:pPr>
              <w:spacing w:line="240" w:lineRule="auto"/>
              <w:jc w:val="center"/>
              <w:rPr>
                <w:rFonts w:ascii="华文宋体" w:eastAsia="华文宋体" w:hAnsi="华文宋体" w:hint="eastAsia"/>
                <w:sz w:val="28"/>
                <w:szCs w:val="28"/>
              </w:rPr>
            </w:pPr>
            <w:r w:rsidRPr="00415ABB">
              <w:rPr>
                <w:rFonts w:ascii="华文宋体" w:eastAsia="华文宋体" w:hAnsi="华文宋体" w:hint="eastAsia"/>
                <w:sz w:val="28"/>
                <w:szCs w:val="28"/>
              </w:rPr>
              <w:t>型号</w:t>
            </w:r>
          </w:p>
        </w:tc>
        <w:tc>
          <w:tcPr>
            <w:tcW w:w="2754" w:type="dxa"/>
          </w:tcPr>
          <w:p w14:paraId="0B7E49CC" w14:textId="44C52A7D" w:rsidR="00415ABB" w:rsidRPr="00415ABB" w:rsidRDefault="00415ABB" w:rsidP="00415ABB">
            <w:pPr>
              <w:spacing w:line="240" w:lineRule="auto"/>
              <w:jc w:val="center"/>
              <w:rPr>
                <w:rFonts w:ascii="华文宋体" w:eastAsia="华文宋体" w:hAnsi="华文宋体" w:hint="eastAsia"/>
                <w:sz w:val="28"/>
                <w:szCs w:val="28"/>
              </w:rPr>
            </w:pPr>
            <w:r w:rsidRPr="00415ABB">
              <w:rPr>
                <w:rFonts w:ascii="华文宋体" w:eastAsia="华文宋体" w:hAnsi="华文宋体" w:hint="eastAsia"/>
                <w:sz w:val="28"/>
                <w:szCs w:val="28"/>
              </w:rPr>
              <w:t>备注</w:t>
            </w:r>
          </w:p>
        </w:tc>
      </w:tr>
      <w:tr w:rsidR="00415ABB" w:rsidRPr="0007613C" w14:paraId="75D3C021" w14:textId="77777777" w:rsidTr="00415ABB">
        <w:trPr>
          <w:trHeight w:hRule="exact" w:val="567"/>
        </w:trPr>
        <w:tc>
          <w:tcPr>
            <w:tcW w:w="2972" w:type="dxa"/>
          </w:tcPr>
          <w:p w14:paraId="1FA9E838" w14:textId="4FB66146" w:rsidR="00415ABB" w:rsidRPr="0037681D" w:rsidRDefault="0037681D" w:rsidP="00415ABB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 w:rsidRPr="0037681D">
              <w:rPr>
                <w:rFonts w:ascii="华文宋体" w:eastAsia="华文宋体" w:hAnsi="华文宋体" w:hint="eastAsia"/>
                <w:sz w:val="15"/>
                <w:szCs w:val="15"/>
              </w:rPr>
              <w:t>直流稳压电源</w:t>
            </w:r>
          </w:p>
        </w:tc>
        <w:tc>
          <w:tcPr>
            <w:tcW w:w="2835" w:type="dxa"/>
          </w:tcPr>
          <w:p w14:paraId="543E619E" w14:textId="32FFEE17" w:rsidR="00415ABB" w:rsidRPr="0007613C" w:rsidRDefault="0037681D" w:rsidP="00415ABB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SS3323</w:t>
            </w:r>
          </w:p>
        </w:tc>
        <w:tc>
          <w:tcPr>
            <w:tcW w:w="2754" w:type="dxa"/>
          </w:tcPr>
          <w:p w14:paraId="7833C9DB" w14:textId="1A8718D8" w:rsidR="00415ABB" w:rsidRPr="0007613C" w:rsidRDefault="0037681D" w:rsidP="00415ABB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 w:rsidRPr="0037681D">
              <w:rPr>
                <w:rFonts w:ascii="华文宋体" w:eastAsia="华文宋体" w:hAnsi="华文宋体" w:hint="eastAsia"/>
                <w:sz w:val="15"/>
                <w:szCs w:val="15"/>
              </w:rPr>
              <w:t>提供直流电压</w:t>
            </w:r>
          </w:p>
        </w:tc>
      </w:tr>
      <w:tr w:rsidR="000F5250" w:rsidRPr="0007613C" w14:paraId="2F63C18E" w14:textId="77777777" w:rsidTr="00415ABB">
        <w:trPr>
          <w:trHeight w:hRule="exact" w:val="567"/>
        </w:trPr>
        <w:tc>
          <w:tcPr>
            <w:tcW w:w="2972" w:type="dxa"/>
          </w:tcPr>
          <w:p w14:paraId="577EAFA4" w14:textId="03177964" w:rsidR="000F5250" w:rsidRPr="0037681D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 w:rsidRPr="0037681D">
              <w:rPr>
                <w:rFonts w:ascii="华文宋体" w:eastAsia="华文宋体" w:hAnsi="华文宋体" w:hint="eastAsia"/>
                <w:sz w:val="15"/>
                <w:szCs w:val="15"/>
              </w:rPr>
              <w:t>电路实验箱</w:t>
            </w:r>
          </w:p>
        </w:tc>
        <w:tc>
          <w:tcPr>
            <w:tcW w:w="2835" w:type="dxa"/>
          </w:tcPr>
          <w:p w14:paraId="322517F2" w14:textId="2081EE96" w:rsidR="000F5250" w:rsidRPr="0007613C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TFG6080</w:t>
            </w:r>
          </w:p>
        </w:tc>
        <w:tc>
          <w:tcPr>
            <w:tcW w:w="2754" w:type="dxa"/>
          </w:tcPr>
          <w:p w14:paraId="541471EF" w14:textId="6E80D815" w:rsidR="000F5250" w:rsidRPr="0007613C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提供开关、指示灯、电位器等器件</w:t>
            </w:r>
          </w:p>
        </w:tc>
      </w:tr>
      <w:tr w:rsidR="000F5250" w:rsidRPr="0007613C" w14:paraId="14D1B333" w14:textId="77777777" w:rsidTr="00415ABB">
        <w:trPr>
          <w:trHeight w:hRule="exact" w:val="567"/>
        </w:trPr>
        <w:tc>
          <w:tcPr>
            <w:tcW w:w="2972" w:type="dxa"/>
          </w:tcPr>
          <w:p w14:paraId="2105355C" w14:textId="25B3C1A2" w:rsidR="000F5250" w:rsidRPr="0037681D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835" w:type="dxa"/>
          </w:tcPr>
          <w:p w14:paraId="5FDCDCEB" w14:textId="774418A5" w:rsidR="000F5250" w:rsidRPr="0007613C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754" w:type="dxa"/>
          </w:tcPr>
          <w:p w14:paraId="3713FCB0" w14:textId="7A633B4A" w:rsidR="000F5250" w:rsidRPr="0007613C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</w:tr>
      <w:tr w:rsidR="000F5250" w:rsidRPr="0007613C" w14:paraId="5EB933A6" w14:textId="77777777" w:rsidTr="00415ABB">
        <w:trPr>
          <w:trHeight w:hRule="exact" w:val="567"/>
        </w:trPr>
        <w:tc>
          <w:tcPr>
            <w:tcW w:w="2972" w:type="dxa"/>
          </w:tcPr>
          <w:p w14:paraId="4BD4550A" w14:textId="09860DD8" w:rsidR="000F5250" w:rsidRPr="0007613C" w:rsidRDefault="000F5250" w:rsidP="000F5250">
            <w:pPr>
              <w:tabs>
                <w:tab w:val="left" w:pos="1989"/>
              </w:tabs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835" w:type="dxa"/>
          </w:tcPr>
          <w:p w14:paraId="2BCF2C3D" w14:textId="6A5E17CF" w:rsidR="000F5250" w:rsidRPr="0007613C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754" w:type="dxa"/>
          </w:tcPr>
          <w:p w14:paraId="45E0DE33" w14:textId="4B4189F4" w:rsidR="000F5250" w:rsidRPr="0007613C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</w:tr>
      <w:tr w:rsidR="000F5250" w:rsidRPr="0007613C" w14:paraId="460887B8" w14:textId="77777777" w:rsidTr="00415ABB">
        <w:trPr>
          <w:trHeight w:hRule="exact" w:val="567"/>
        </w:trPr>
        <w:tc>
          <w:tcPr>
            <w:tcW w:w="2972" w:type="dxa"/>
            <w:tcBorders>
              <w:bottom w:val="single" w:sz="4" w:space="0" w:color="auto"/>
            </w:tcBorders>
          </w:tcPr>
          <w:p w14:paraId="01FF6171" w14:textId="7EDA1B00" w:rsidR="000F5250" w:rsidRPr="0037681D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3D49E260" w14:textId="3C8683F3" w:rsidR="000F5250" w:rsidRPr="0007613C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754" w:type="dxa"/>
            <w:tcBorders>
              <w:bottom w:val="single" w:sz="4" w:space="0" w:color="auto"/>
            </w:tcBorders>
          </w:tcPr>
          <w:p w14:paraId="567E4ACD" w14:textId="1113F603" w:rsidR="000F5250" w:rsidRPr="0007613C" w:rsidRDefault="000F5250" w:rsidP="000F5250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</w:tr>
    </w:tbl>
    <w:tbl>
      <w:tblPr>
        <w:tblpPr w:leftFromText="180" w:rightFromText="180" w:vertAnchor="text" w:horzAnchor="margin" w:tblpY="3959"/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18"/>
        <w:gridCol w:w="2784"/>
        <w:gridCol w:w="2704"/>
      </w:tblGrid>
      <w:tr w:rsidR="0007613C" w:rsidRPr="00415ABB" w14:paraId="1AC158A8" w14:textId="77777777" w:rsidTr="00C1550D">
        <w:trPr>
          <w:trHeight w:hRule="exact" w:val="534"/>
        </w:trPr>
        <w:tc>
          <w:tcPr>
            <w:tcW w:w="2918" w:type="dxa"/>
          </w:tcPr>
          <w:p w14:paraId="504B713D" w14:textId="4736A1D3" w:rsidR="0007613C" w:rsidRPr="00415ABB" w:rsidRDefault="00415ABB" w:rsidP="00415ABB">
            <w:pPr>
              <w:jc w:val="center"/>
              <w:rPr>
                <w:rFonts w:ascii="华文宋体" w:eastAsia="华文宋体" w:hAnsi="华文宋体" w:hint="eastAsia"/>
                <w:sz w:val="28"/>
                <w:szCs w:val="28"/>
              </w:rPr>
            </w:pPr>
            <w:r w:rsidRPr="00415ABB">
              <w:rPr>
                <w:rFonts w:ascii="华文宋体" w:eastAsia="华文宋体" w:hAnsi="华文宋体" w:hint="eastAsia"/>
                <w:sz w:val="28"/>
                <w:szCs w:val="28"/>
              </w:rPr>
              <w:t>电子元器件</w:t>
            </w:r>
          </w:p>
        </w:tc>
        <w:tc>
          <w:tcPr>
            <w:tcW w:w="2784" w:type="dxa"/>
          </w:tcPr>
          <w:p w14:paraId="7944115D" w14:textId="6EC6520A" w:rsidR="0007613C" w:rsidRPr="00415ABB" w:rsidRDefault="00415ABB" w:rsidP="00415ABB">
            <w:pPr>
              <w:jc w:val="center"/>
              <w:rPr>
                <w:rFonts w:ascii="华文宋体" w:eastAsia="华文宋体" w:hAnsi="华文宋体" w:hint="eastAsia"/>
                <w:sz w:val="28"/>
                <w:szCs w:val="28"/>
              </w:rPr>
            </w:pPr>
            <w:r w:rsidRPr="00415ABB">
              <w:rPr>
                <w:rFonts w:ascii="华文宋体" w:eastAsia="华文宋体" w:hAnsi="华文宋体" w:hint="eastAsia"/>
                <w:sz w:val="28"/>
                <w:szCs w:val="28"/>
              </w:rPr>
              <w:t>规格</w:t>
            </w:r>
          </w:p>
        </w:tc>
        <w:tc>
          <w:tcPr>
            <w:tcW w:w="2704" w:type="dxa"/>
          </w:tcPr>
          <w:p w14:paraId="435B25AE" w14:textId="1ADAC2B0" w:rsidR="0007613C" w:rsidRPr="00415ABB" w:rsidRDefault="00415ABB" w:rsidP="00415ABB">
            <w:pPr>
              <w:jc w:val="center"/>
              <w:rPr>
                <w:rFonts w:ascii="华文宋体" w:eastAsia="华文宋体" w:hAnsi="华文宋体" w:hint="eastAsia"/>
                <w:sz w:val="28"/>
                <w:szCs w:val="28"/>
              </w:rPr>
            </w:pPr>
            <w:r w:rsidRPr="00415ABB">
              <w:rPr>
                <w:rFonts w:ascii="华文宋体" w:eastAsia="华文宋体" w:hAnsi="华文宋体" w:hint="eastAsia"/>
                <w:sz w:val="28"/>
                <w:szCs w:val="28"/>
              </w:rPr>
              <w:t>数量</w:t>
            </w:r>
          </w:p>
        </w:tc>
      </w:tr>
      <w:tr w:rsidR="0007613C" w:rsidRPr="0007613C" w14:paraId="67ECBFBE" w14:textId="77777777" w:rsidTr="00C1550D">
        <w:trPr>
          <w:trHeight w:hRule="exact" w:val="534"/>
        </w:trPr>
        <w:tc>
          <w:tcPr>
            <w:tcW w:w="2918" w:type="dxa"/>
          </w:tcPr>
          <w:p w14:paraId="0672F3B6" w14:textId="06E99023" w:rsidR="0007613C" w:rsidRPr="0007613C" w:rsidRDefault="00F26929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74</w:t>
            </w:r>
            <w:r w:rsidR="00A85535">
              <w:rPr>
                <w:rFonts w:ascii="华文宋体" w:eastAsia="华文宋体" w:hAnsi="华文宋体" w:hint="eastAsia"/>
                <w:sz w:val="15"/>
                <w:szCs w:val="15"/>
              </w:rPr>
              <w:t>LS</w:t>
            </w:r>
            <w:r>
              <w:rPr>
                <w:rFonts w:ascii="华文宋体" w:eastAsia="华文宋体" w:hAnsi="华文宋体" w:hint="eastAsia"/>
                <w:sz w:val="15"/>
                <w:szCs w:val="15"/>
              </w:rPr>
              <w:t>00</w:t>
            </w:r>
          </w:p>
        </w:tc>
        <w:tc>
          <w:tcPr>
            <w:tcW w:w="2784" w:type="dxa"/>
          </w:tcPr>
          <w:p w14:paraId="02FC35F5" w14:textId="081C55C3" w:rsidR="0007613C" w:rsidRPr="0007613C" w:rsidRDefault="0007613C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704" w:type="dxa"/>
          </w:tcPr>
          <w:p w14:paraId="20AEAB42" w14:textId="4F6A4264" w:rsidR="0007613C" w:rsidRPr="0007613C" w:rsidRDefault="00C1550D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1</w:t>
            </w:r>
          </w:p>
        </w:tc>
      </w:tr>
      <w:tr w:rsidR="0007613C" w:rsidRPr="0007613C" w14:paraId="48EA7AE7" w14:textId="77777777" w:rsidTr="00C1550D">
        <w:trPr>
          <w:trHeight w:hRule="exact" w:val="534"/>
        </w:trPr>
        <w:tc>
          <w:tcPr>
            <w:tcW w:w="2918" w:type="dxa"/>
          </w:tcPr>
          <w:p w14:paraId="0084D8C9" w14:textId="5F8AAA06" w:rsidR="0007613C" w:rsidRPr="0007613C" w:rsidRDefault="00F26929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导线</w:t>
            </w:r>
          </w:p>
        </w:tc>
        <w:tc>
          <w:tcPr>
            <w:tcW w:w="2784" w:type="dxa"/>
          </w:tcPr>
          <w:p w14:paraId="037D34B2" w14:textId="29B1D340" w:rsidR="0007613C" w:rsidRPr="0007613C" w:rsidRDefault="0007613C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704" w:type="dxa"/>
          </w:tcPr>
          <w:p w14:paraId="755B4171" w14:textId="7EB865FD" w:rsidR="0007613C" w:rsidRPr="0007613C" w:rsidRDefault="00F26929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若干</w:t>
            </w:r>
          </w:p>
        </w:tc>
      </w:tr>
      <w:tr w:rsidR="0007613C" w:rsidRPr="0007613C" w14:paraId="210A0072" w14:textId="77777777" w:rsidTr="00C1550D">
        <w:trPr>
          <w:trHeight w:hRule="exact" w:val="534"/>
        </w:trPr>
        <w:tc>
          <w:tcPr>
            <w:tcW w:w="2918" w:type="dxa"/>
          </w:tcPr>
          <w:p w14:paraId="6679CB41" w14:textId="09BFE3B1" w:rsidR="0007613C" w:rsidRPr="0007613C" w:rsidRDefault="000F5250" w:rsidP="00C1550D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 w:rsidRPr="000F5250">
              <w:rPr>
                <w:rFonts w:ascii="华文宋体" w:eastAsia="华文宋体" w:hAnsi="华文宋体"/>
                <w:sz w:val="15"/>
                <w:szCs w:val="15"/>
              </w:rPr>
              <w:t>741</w:t>
            </w:r>
            <w:r w:rsidR="00C1550D">
              <w:rPr>
                <w:rFonts w:ascii="华文宋体" w:eastAsia="华文宋体" w:hAnsi="华文宋体" w:hint="eastAsia"/>
                <w:sz w:val="15"/>
                <w:szCs w:val="15"/>
              </w:rPr>
              <w:t>47</w:t>
            </w:r>
          </w:p>
        </w:tc>
        <w:tc>
          <w:tcPr>
            <w:tcW w:w="2784" w:type="dxa"/>
          </w:tcPr>
          <w:p w14:paraId="6977668F" w14:textId="4D2135B1" w:rsidR="0007613C" w:rsidRPr="0007613C" w:rsidRDefault="0007613C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704" w:type="dxa"/>
          </w:tcPr>
          <w:p w14:paraId="24A67602" w14:textId="528F8424" w:rsidR="0007613C" w:rsidRPr="0007613C" w:rsidRDefault="000F5250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1</w:t>
            </w:r>
          </w:p>
        </w:tc>
      </w:tr>
      <w:tr w:rsidR="0007613C" w:rsidRPr="0007613C" w14:paraId="276A1AC9" w14:textId="77777777" w:rsidTr="00C1550D">
        <w:trPr>
          <w:trHeight w:hRule="exact" w:val="534"/>
        </w:trPr>
        <w:tc>
          <w:tcPr>
            <w:tcW w:w="2918" w:type="dxa"/>
          </w:tcPr>
          <w:p w14:paraId="17BFE777" w14:textId="6641FCD5" w:rsidR="0007613C" w:rsidRPr="0007613C" w:rsidRDefault="00A85535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7420</w:t>
            </w:r>
          </w:p>
        </w:tc>
        <w:tc>
          <w:tcPr>
            <w:tcW w:w="2784" w:type="dxa"/>
          </w:tcPr>
          <w:p w14:paraId="381F6FBC" w14:textId="50051D91" w:rsidR="0007613C" w:rsidRPr="0007613C" w:rsidRDefault="0007613C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704" w:type="dxa"/>
          </w:tcPr>
          <w:p w14:paraId="290E5F48" w14:textId="0C8D5D49" w:rsidR="0007613C" w:rsidRPr="0007613C" w:rsidRDefault="00A85535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1</w:t>
            </w:r>
          </w:p>
        </w:tc>
      </w:tr>
      <w:tr w:rsidR="0007613C" w:rsidRPr="0007613C" w14:paraId="12A59CBD" w14:textId="77777777" w:rsidTr="00C1550D">
        <w:trPr>
          <w:trHeight w:hRule="exact" w:val="534"/>
        </w:trPr>
        <w:tc>
          <w:tcPr>
            <w:tcW w:w="2918" w:type="dxa"/>
          </w:tcPr>
          <w:p w14:paraId="2C924B64" w14:textId="6FDDE4B6" w:rsidR="0007613C" w:rsidRPr="0007613C" w:rsidRDefault="00A85535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CD4511</w:t>
            </w:r>
          </w:p>
        </w:tc>
        <w:tc>
          <w:tcPr>
            <w:tcW w:w="2784" w:type="dxa"/>
          </w:tcPr>
          <w:p w14:paraId="036301EA" w14:textId="0E298A90" w:rsidR="0007613C" w:rsidRPr="0007613C" w:rsidRDefault="0007613C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704" w:type="dxa"/>
          </w:tcPr>
          <w:p w14:paraId="084D2589" w14:textId="2E9BFFF2" w:rsidR="0007613C" w:rsidRPr="0007613C" w:rsidRDefault="00A85535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1</w:t>
            </w:r>
          </w:p>
        </w:tc>
      </w:tr>
      <w:tr w:rsidR="0007613C" w:rsidRPr="0007613C" w14:paraId="353AE17E" w14:textId="77777777" w:rsidTr="00C1550D">
        <w:trPr>
          <w:trHeight w:hRule="exact" w:val="534"/>
        </w:trPr>
        <w:tc>
          <w:tcPr>
            <w:tcW w:w="2918" w:type="dxa"/>
          </w:tcPr>
          <w:p w14:paraId="767AB953" w14:textId="400465C8" w:rsidR="0007613C" w:rsidRPr="0007613C" w:rsidRDefault="00A85535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七段数码显示管</w:t>
            </w:r>
          </w:p>
        </w:tc>
        <w:tc>
          <w:tcPr>
            <w:tcW w:w="2784" w:type="dxa"/>
          </w:tcPr>
          <w:p w14:paraId="5D24ADF8" w14:textId="57DD59F6" w:rsidR="0007613C" w:rsidRPr="0007613C" w:rsidRDefault="0007613C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704" w:type="dxa"/>
          </w:tcPr>
          <w:p w14:paraId="6332F702" w14:textId="31B6BB0F" w:rsidR="0007613C" w:rsidRPr="0007613C" w:rsidRDefault="00A85535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1</w:t>
            </w:r>
          </w:p>
        </w:tc>
      </w:tr>
      <w:tr w:rsidR="00C1550D" w:rsidRPr="0007613C" w14:paraId="18C42548" w14:textId="77777777" w:rsidTr="00C1550D">
        <w:trPr>
          <w:trHeight w:hRule="exact" w:val="534"/>
        </w:trPr>
        <w:tc>
          <w:tcPr>
            <w:tcW w:w="2918" w:type="dxa"/>
            <w:tcBorders>
              <w:bottom w:val="single" w:sz="4" w:space="0" w:color="auto"/>
            </w:tcBorders>
          </w:tcPr>
          <w:p w14:paraId="7DE00E6F" w14:textId="7E410A66" w:rsidR="00C1550D" w:rsidRDefault="00C1550D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74138</w:t>
            </w:r>
          </w:p>
        </w:tc>
        <w:tc>
          <w:tcPr>
            <w:tcW w:w="2784" w:type="dxa"/>
            <w:tcBorders>
              <w:bottom w:val="single" w:sz="4" w:space="0" w:color="auto"/>
            </w:tcBorders>
          </w:tcPr>
          <w:p w14:paraId="1796AF2A" w14:textId="77777777" w:rsidR="00C1550D" w:rsidRPr="0007613C" w:rsidRDefault="00C1550D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</w:p>
        </w:tc>
        <w:tc>
          <w:tcPr>
            <w:tcW w:w="2704" w:type="dxa"/>
            <w:tcBorders>
              <w:bottom w:val="single" w:sz="4" w:space="0" w:color="auto"/>
            </w:tcBorders>
          </w:tcPr>
          <w:p w14:paraId="0ACA9509" w14:textId="2038DE72" w:rsidR="00C1550D" w:rsidRDefault="00C1550D" w:rsidP="00F26929">
            <w:pPr>
              <w:rPr>
                <w:rFonts w:ascii="华文宋体" w:eastAsia="华文宋体" w:hAnsi="华文宋体" w:hint="eastAsia"/>
                <w:sz w:val="15"/>
                <w:szCs w:val="15"/>
              </w:rPr>
            </w:pPr>
            <w:r>
              <w:rPr>
                <w:rFonts w:ascii="华文宋体" w:eastAsia="华文宋体" w:hAnsi="华文宋体" w:hint="eastAsia"/>
                <w:sz w:val="15"/>
                <w:szCs w:val="15"/>
              </w:rPr>
              <w:t>1</w:t>
            </w:r>
          </w:p>
        </w:tc>
      </w:tr>
    </w:tbl>
    <w:p w14:paraId="2EE9697A" w14:textId="3E945450" w:rsidR="0007613C" w:rsidRDefault="000E1C70" w:rsidP="003A6FF7">
      <w:pPr>
        <w:rPr>
          <w:rFonts w:ascii="华文宋体" w:eastAsia="华文宋体" w:hAnsi="华文宋体" w:hint="eastAsia"/>
          <w:sz w:val="32"/>
          <w:szCs w:val="32"/>
        </w:rPr>
      </w:pPr>
      <w:r w:rsidRPr="000E1C70"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5A31066F" wp14:editId="3030D1A5">
                <wp:simplePos x="0" y="0"/>
                <wp:positionH relativeFrom="margin">
                  <wp:align>center</wp:align>
                </wp:positionH>
                <wp:positionV relativeFrom="paragraph">
                  <wp:posOffset>5464784</wp:posOffset>
                </wp:positionV>
                <wp:extent cx="6070600" cy="1404620"/>
                <wp:effectExtent l="0" t="0" r="6350" b="0"/>
                <wp:wrapNone/>
                <wp:docPr id="129110652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70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E6C8FE" w14:textId="07E5B6C0" w:rsidR="000E1C70" w:rsidRPr="005854D9" w:rsidRDefault="000E1C70" w:rsidP="005854D9">
                            <w:pPr>
                              <w:spacing w:after="0" w:line="240" w:lineRule="exac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 w:rsidRPr="005854D9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在数字系统中，编码器和译码器都是常用的组合逻辑电路。</w:t>
                            </w:r>
                          </w:p>
                          <w:p w14:paraId="19B9BA34" w14:textId="77777777" w:rsidR="000E1C70" w:rsidRPr="000E1C70" w:rsidRDefault="000E1C70" w:rsidP="005854D9">
                            <w:pPr>
                              <w:spacing w:after="0" w:line="240" w:lineRule="exac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 w:rsidRPr="000E1C70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一、编码</w:t>
                            </w:r>
                          </w:p>
                          <w:p w14:paraId="23D843A6" w14:textId="4F50B826" w:rsidR="000E1C70" w:rsidRPr="005854D9" w:rsidRDefault="000E1C70" w:rsidP="005854D9">
                            <w:pPr>
                              <w:spacing w:after="0" w:line="240" w:lineRule="exac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 w:rsidRPr="000E1C70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为了区分不同的事件，往往将不同的事件用不同的二进制代码表示，这就是编码的含义。在二值逻辑电路中，信号都是以高、低电平的形式给出的，因此，编码器的逻辑功能就是把输入的每一个高、低电平信号</w:t>
                            </w:r>
                            <w:r w:rsidRPr="005854D9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编成一个对应的二进制代码。</w:t>
                            </w:r>
                          </w:p>
                          <w:p w14:paraId="242D475B" w14:textId="10472619" w:rsidR="000E1C70" w:rsidRPr="005854D9" w:rsidRDefault="000E1C70" w:rsidP="005854D9">
                            <w:pPr>
                              <w:spacing w:after="0" w:line="240" w:lineRule="exac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 w:rsidRPr="000E1C70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编码器分为普通编码器和优先编码器：对于普通编码器，任何时刻只允许输入一个编码信号，否则输出将发生混乱；在优先编码器中，允许同时输入多个编码信号，只对其中优先权最高的一个进行编码。本实验中使用的74147就是一个十线—四线优先编码器。管脚图如图3-1所示。其中I1~I9为信号输入端，A、B、C、D为信号输出端，输</w:t>
                            </w:r>
                            <w:r w:rsidRPr="005854D9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入输出均为低电平有效。图3-2是74147的功能表。</w:t>
                            </w:r>
                          </w:p>
                          <w:p w14:paraId="1EC3ED9B" w14:textId="77777777" w:rsidR="004C6DC9" w:rsidRPr="004C6DC9" w:rsidRDefault="004C6DC9" w:rsidP="005854D9">
                            <w:pPr>
                              <w:spacing w:after="0" w:line="240" w:lineRule="exac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 w:rsidRPr="004C6DC9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二、译码</w:t>
                            </w:r>
                          </w:p>
                          <w:p w14:paraId="68F8156A" w14:textId="48D4BA9A" w:rsidR="004C6DC9" w:rsidRPr="005854D9" w:rsidRDefault="004C6DC9" w:rsidP="005854D9">
                            <w:pPr>
                              <w:spacing w:after="0" w:line="240" w:lineRule="exac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 w:rsidRPr="004C6DC9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译码器的逻辑功能与编码器相反，它是将每个输入的二进制代码译成对应的输出高、低电平信号。一般有以下几类：1、二进制译码器，一般具有n</w:t>
                            </w:r>
                            <w:proofErr w:type="gramStart"/>
                            <w:r w:rsidRPr="004C6DC9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个</w:t>
                            </w:r>
                            <w:proofErr w:type="gramEnd"/>
                            <w:r w:rsidRPr="004C6DC9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输入端、2n</w:t>
                            </w:r>
                            <w:proofErr w:type="gramStart"/>
                            <w:r w:rsidRPr="004C6DC9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个</w:t>
                            </w:r>
                            <w:proofErr w:type="gramEnd"/>
                            <w:r w:rsidRPr="004C6DC9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输出端和一个或多个使能输入端。2、码制变换器，用于不同代码之间的转换，如二-十进制译码器。3、显示译码器，是用来驱动各种数字、文字或符号的显示器，如BCD-七段显示译码器等。CD4511是BCD锁存/7段译码器/驱动器，是常用的显示译码器件，</w:t>
                            </w:r>
                            <w:r w:rsidRPr="005854D9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管脚图如图3-3所示。</w:t>
                            </w:r>
                          </w:p>
                          <w:p w14:paraId="2AC8AFF7" w14:textId="6492BA87" w:rsidR="004C6DC9" w:rsidRPr="004C6DC9" w:rsidRDefault="004C6DC9" w:rsidP="005854D9">
                            <w:pPr>
                              <w:spacing w:after="0" w:line="240" w:lineRule="exac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 w:rsidRPr="004C6DC9">
                              <w:rPr>
                                <w:rFonts w:hint="eastAsia"/>
                                <w:b/>
                                <w:bCs/>
                                <w:sz w:val="10"/>
                                <w:szCs w:val="10"/>
                              </w:rPr>
                              <w:t>LT</w:t>
                            </w:r>
                            <w:r w:rsidRPr="004C6DC9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：3脚是测试信号的输入端，LT=0 时，译码输出全为1，不管输入ABCD状态如何，七段均发亮全部显示。它主要用来检测七段数码管是</w:t>
                            </w:r>
                          </w:p>
                          <w:p w14:paraId="4FA4E6B1" w14:textId="432D9A96" w:rsidR="004C6DC9" w:rsidRPr="004C6DC9" w:rsidRDefault="004C6DC9" w:rsidP="005854D9">
                            <w:pPr>
                              <w:spacing w:after="0" w:line="240" w:lineRule="exac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 w:rsidRPr="004C6DC9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否有物理损坏。</w:t>
                            </w:r>
                            <w:r w:rsidRPr="004C6DC9">
                              <w:rPr>
                                <w:rFonts w:hint="eastAsia"/>
                                <w:b/>
                                <w:bCs/>
                                <w:sz w:val="10"/>
                                <w:szCs w:val="10"/>
                              </w:rPr>
                              <w:t>BI</w:t>
                            </w:r>
                            <w:r w:rsidRPr="004C6DC9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：4脚是消隐输入控制端，又称灭灯输入端，当BI=0时，不管其它输入</w:t>
                            </w:r>
                            <w:proofErr w:type="gramStart"/>
                            <w:r w:rsidRPr="004C6DC9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端状态</w:t>
                            </w:r>
                            <w:proofErr w:type="gramEnd"/>
                            <w:r w:rsidRPr="004C6DC9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是怎么样的，七段数码管都会处于消隐，也就是不显示的状态。</w:t>
                            </w:r>
                            <w:r w:rsidRPr="004C6DC9">
                              <w:rPr>
                                <w:rFonts w:hint="eastAsia"/>
                                <w:b/>
                                <w:bCs/>
                                <w:sz w:val="10"/>
                                <w:szCs w:val="10"/>
                              </w:rPr>
                              <w:t>LE</w:t>
                            </w:r>
                            <w:r w:rsidRPr="004C6DC9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：锁定控制端，当LE=0时，允许译码输出。LE=1时译码器是锁定保持状态，译码器输出被保持在LE=0时的数值。</w:t>
                            </w:r>
                          </w:p>
                          <w:p w14:paraId="50F73A16" w14:textId="1DA5AE3B" w:rsidR="004C6DC9" w:rsidRDefault="004C6DC9" w:rsidP="005854D9">
                            <w:pPr>
                              <w:spacing w:after="0" w:line="240" w:lineRule="exac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 w:rsidRPr="004C6DC9">
                              <w:rPr>
                                <w:rFonts w:hint="eastAsia"/>
                                <w:b/>
                                <w:bCs/>
                                <w:sz w:val="10"/>
                                <w:szCs w:val="10"/>
                              </w:rPr>
                              <w:t>ABCD</w:t>
                            </w:r>
                            <w:r w:rsidRPr="004C6DC9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：BCD码输入端。</w:t>
                            </w:r>
                            <w:r w:rsidRPr="004C6DC9">
                              <w:rPr>
                                <w:rFonts w:hint="eastAsia"/>
                                <w:b/>
                                <w:bCs/>
                                <w:sz w:val="10"/>
                                <w:szCs w:val="10"/>
                              </w:rPr>
                              <w:t>QA</w:t>
                            </w:r>
                            <w:r w:rsidRPr="004C6DC9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～</w:t>
                            </w:r>
                            <w:r w:rsidRPr="004C6DC9">
                              <w:rPr>
                                <w:rFonts w:hint="eastAsia"/>
                                <w:b/>
                                <w:bCs/>
                                <w:sz w:val="10"/>
                                <w:szCs w:val="10"/>
                              </w:rPr>
                              <w:t>QG</w:t>
                            </w:r>
                            <w:r w:rsidRPr="004C6DC9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：为译码输出端，输出为高电平有效，与共阴极数码管相连。LT=0；BI=×；LE=×时，全亮LT=1；BI=0；LE=×时，消隐</w:t>
                            </w:r>
                            <w:r w:rsidRPr="005854D9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LT=1；BI=1；LE=0时，显示0-9</w:t>
                            </w:r>
                          </w:p>
                          <w:p w14:paraId="41A0F615" w14:textId="6F460341" w:rsidR="005854D9" w:rsidRPr="005854D9" w:rsidRDefault="005854D9" w:rsidP="005854D9">
                            <w:pPr>
                              <w:spacing w:after="0" w:line="240" w:lineRule="exac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 w:rsidRPr="005854D9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译码器典型应用之一是实现组合逻辑电路，比如用3线-8线译码器74138和门电路实现一位二进制全减器等。74138的管脚图和功能表如图3-4和3-5所示。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A31066F" id="_x0000_s1039" type="#_x0000_t202" style="position:absolute;margin-left:0;margin-top:430.3pt;width:478pt;height:110.6pt;z-index:25169715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" stroked="f">
                <v:textbox style="mso-fit-shape-to-text:t">
                  <w:txbxContent>
                    <w:p w14:paraId="7DE6C8FE" w14:textId="07E5B6C0" w:rsidR="000E1C70" w:rsidRPr="005854D9" w:rsidRDefault="000E1C70" w:rsidP="005854D9">
                      <w:pPr>
                        <w:spacing w:after="0" w:line="240" w:lineRule="exact"/>
                        <w:rPr>
                          <w:rFonts w:hint="eastAsia"/>
                          <w:sz w:val="10"/>
                          <w:szCs w:val="10"/>
                        </w:rPr>
                      </w:pPr>
                      <w:r w:rsidRPr="005854D9">
                        <w:rPr>
                          <w:rFonts w:hint="eastAsia"/>
                          <w:sz w:val="10"/>
                          <w:szCs w:val="10"/>
                        </w:rPr>
                        <w:t>在数字系统中，编码器和译码器都是常用的组合逻辑电路。</w:t>
                      </w:r>
                    </w:p>
                    <w:p w14:paraId="19B9BA34" w14:textId="77777777" w:rsidR="000E1C70" w:rsidRPr="000E1C70" w:rsidRDefault="000E1C70" w:rsidP="005854D9">
                      <w:pPr>
                        <w:spacing w:after="0" w:line="240" w:lineRule="exact"/>
                        <w:rPr>
                          <w:rFonts w:hint="eastAsia"/>
                          <w:sz w:val="10"/>
                          <w:szCs w:val="10"/>
                        </w:rPr>
                      </w:pPr>
                      <w:r w:rsidRPr="000E1C70">
                        <w:rPr>
                          <w:rFonts w:hint="eastAsia"/>
                          <w:sz w:val="10"/>
                          <w:szCs w:val="10"/>
                        </w:rPr>
                        <w:t>一、编码</w:t>
                      </w:r>
                    </w:p>
                    <w:p w14:paraId="23D843A6" w14:textId="4F50B826" w:rsidR="000E1C70" w:rsidRPr="005854D9" w:rsidRDefault="000E1C70" w:rsidP="005854D9">
                      <w:pPr>
                        <w:spacing w:after="0" w:line="240" w:lineRule="exact"/>
                        <w:rPr>
                          <w:rFonts w:hint="eastAsia"/>
                          <w:sz w:val="10"/>
                          <w:szCs w:val="10"/>
                        </w:rPr>
                      </w:pPr>
                      <w:r w:rsidRPr="000E1C70">
                        <w:rPr>
                          <w:rFonts w:hint="eastAsia"/>
                          <w:sz w:val="10"/>
                          <w:szCs w:val="10"/>
                        </w:rPr>
                        <w:t>为了区分不同的事件，往往将不同的事件用不同的二进制代码表示，这就是编码的含义。在二值逻辑电路中，信号都是以高、低电平的形式给出的，因此，编码器的逻辑功能就是把输入的每一个高、低电平信号</w:t>
                      </w:r>
                      <w:r w:rsidRPr="005854D9">
                        <w:rPr>
                          <w:rFonts w:hint="eastAsia"/>
                          <w:sz w:val="10"/>
                          <w:szCs w:val="10"/>
                        </w:rPr>
                        <w:t>编成一个对应的二进制代码。</w:t>
                      </w:r>
                    </w:p>
                    <w:p w14:paraId="242D475B" w14:textId="10472619" w:rsidR="000E1C70" w:rsidRPr="005854D9" w:rsidRDefault="000E1C70" w:rsidP="005854D9">
                      <w:pPr>
                        <w:spacing w:after="0" w:line="240" w:lineRule="exact"/>
                        <w:rPr>
                          <w:rFonts w:hint="eastAsia"/>
                          <w:sz w:val="10"/>
                          <w:szCs w:val="10"/>
                        </w:rPr>
                      </w:pPr>
                      <w:r w:rsidRPr="000E1C70">
                        <w:rPr>
                          <w:rFonts w:hint="eastAsia"/>
                          <w:sz w:val="10"/>
                          <w:szCs w:val="10"/>
                        </w:rPr>
                        <w:t>编码器分为普通编码器和优先编码器：对于普通编码器，任何时刻只允许输入一个编码信号，否则输出将发生混乱；在优先编码器中，允许同时输入多个编码信号，只对其中优先权最高的一个进行编码。本实验中使用的74147就是一个十线—四线优先编码器。管脚图如图3-1所示。其中I1~I9为信号输入端，A、B、C、D为信号输出端，输</w:t>
                      </w:r>
                      <w:r w:rsidRPr="005854D9">
                        <w:rPr>
                          <w:rFonts w:hint="eastAsia"/>
                          <w:sz w:val="10"/>
                          <w:szCs w:val="10"/>
                        </w:rPr>
                        <w:t>入输出均为低电平有效。图3-2是74147的功能表。</w:t>
                      </w:r>
                    </w:p>
                    <w:p w14:paraId="1EC3ED9B" w14:textId="77777777" w:rsidR="004C6DC9" w:rsidRPr="004C6DC9" w:rsidRDefault="004C6DC9" w:rsidP="005854D9">
                      <w:pPr>
                        <w:spacing w:after="0" w:line="240" w:lineRule="exact"/>
                        <w:rPr>
                          <w:rFonts w:hint="eastAsia"/>
                          <w:sz w:val="10"/>
                          <w:szCs w:val="10"/>
                        </w:rPr>
                      </w:pPr>
                      <w:r w:rsidRPr="004C6DC9">
                        <w:rPr>
                          <w:rFonts w:hint="eastAsia"/>
                          <w:sz w:val="10"/>
                          <w:szCs w:val="10"/>
                        </w:rPr>
                        <w:t>二、译码</w:t>
                      </w:r>
                    </w:p>
                    <w:p w14:paraId="68F8156A" w14:textId="48D4BA9A" w:rsidR="004C6DC9" w:rsidRPr="005854D9" w:rsidRDefault="004C6DC9" w:rsidP="005854D9">
                      <w:pPr>
                        <w:spacing w:after="0" w:line="240" w:lineRule="exact"/>
                        <w:rPr>
                          <w:rFonts w:hint="eastAsia"/>
                          <w:sz w:val="10"/>
                          <w:szCs w:val="10"/>
                        </w:rPr>
                      </w:pPr>
                      <w:r w:rsidRPr="004C6DC9">
                        <w:rPr>
                          <w:rFonts w:hint="eastAsia"/>
                          <w:sz w:val="10"/>
                          <w:szCs w:val="10"/>
                        </w:rPr>
                        <w:t>译码器的逻辑功能与编码器相反，它是将每个输入的二进制代码译成对应的输出高、低电平信号。一般有以下几类：1、二进制译码器，一般具有n</w:t>
                      </w:r>
                      <w:proofErr w:type="gramStart"/>
                      <w:r w:rsidRPr="004C6DC9">
                        <w:rPr>
                          <w:rFonts w:hint="eastAsia"/>
                          <w:sz w:val="10"/>
                          <w:szCs w:val="10"/>
                        </w:rPr>
                        <w:t>个</w:t>
                      </w:r>
                      <w:proofErr w:type="gramEnd"/>
                      <w:r w:rsidRPr="004C6DC9">
                        <w:rPr>
                          <w:rFonts w:hint="eastAsia"/>
                          <w:sz w:val="10"/>
                          <w:szCs w:val="10"/>
                        </w:rPr>
                        <w:t>输入端、2n</w:t>
                      </w:r>
                      <w:proofErr w:type="gramStart"/>
                      <w:r w:rsidRPr="004C6DC9">
                        <w:rPr>
                          <w:rFonts w:hint="eastAsia"/>
                          <w:sz w:val="10"/>
                          <w:szCs w:val="10"/>
                        </w:rPr>
                        <w:t>个</w:t>
                      </w:r>
                      <w:proofErr w:type="gramEnd"/>
                      <w:r w:rsidRPr="004C6DC9">
                        <w:rPr>
                          <w:rFonts w:hint="eastAsia"/>
                          <w:sz w:val="10"/>
                          <w:szCs w:val="10"/>
                        </w:rPr>
                        <w:t>输出端和一个或多个使能输入端。2、码制变换器，用于不同代码之间的转换，如二-十进制译码器。3、显示译码器，是用来驱动各种数字、文字或符号的显示器，如BCD-七段显示译码器等。CD4511是BCD锁存/7段译码器/驱动器，是常用的显示译码器件，</w:t>
                      </w:r>
                      <w:r w:rsidRPr="005854D9">
                        <w:rPr>
                          <w:rFonts w:hint="eastAsia"/>
                          <w:sz w:val="10"/>
                          <w:szCs w:val="10"/>
                        </w:rPr>
                        <w:t>管脚图如图3-3所示。</w:t>
                      </w:r>
                    </w:p>
                    <w:p w14:paraId="2AC8AFF7" w14:textId="6492BA87" w:rsidR="004C6DC9" w:rsidRPr="004C6DC9" w:rsidRDefault="004C6DC9" w:rsidP="005854D9">
                      <w:pPr>
                        <w:spacing w:after="0" w:line="240" w:lineRule="exact"/>
                        <w:rPr>
                          <w:rFonts w:hint="eastAsia"/>
                          <w:sz w:val="10"/>
                          <w:szCs w:val="10"/>
                        </w:rPr>
                      </w:pPr>
                      <w:r w:rsidRPr="004C6DC9">
                        <w:rPr>
                          <w:rFonts w:hint="eastAsia"/>
                          <w:b/>
                          <w:bCs/>
                          <w:sz w:val="10"/>
                          <w:szCs w:val="10"/>
                        </w:rPr>
                        <w:t>LT</w:t>
                      </w:r>
                      <w:r w:rsidRPr="004C6DC9">
                        <w:rPr>
                          <w:rFonts w:hint="eastAsia"/>
                          <w:sz w:val="10"/>
                          <w:szCs w:val="10"/>
                        </w:rPr>
                        <w:t>：3脚是测试信号的输入端，LT=0 时，译码输出全为1，不管输入ABCD状态如何，七段均发亮全部显示。它主要用来检测七段数码管是</w:t>
                      </w:r>
                    </w:p>
                    <w:p w14:paraId="4FA4E6B1" w14:textId="432D9A96" w:rsidR="004C6DC9" w:rsidRPr="004C6DC9" w:rsidRDefault="004C6DC9" w:rsidP="005854D9">
                      <w:pPr>
                        <w:spacing w:after="0" w:line="240" w:lineRule="exact"/>
                        <w:rPr>
                          <w:rFonts w:hint="eastAsia"/>
                          <w:sz w:val="10"/>
                          <w:szCs w:val="10"/>
                        </w:rPr>
                      </w:pPr>
                      <w:r w:rsidRPr="004C6DC9">
                        <w:rPr>
                          <w:rFonts w:hint="eastAsia"/>
                          <w:sz w:val="10"/>
                          <w:szCs w:val="10"/>
                        </w:rPr>
                        <w:t>否有物理损坏。</w:t>
                      </w:r>
                      <w:r w:rsidRPr="004C6DC9">
                        <w:rPr>
                          <w:rFonts w:hint="eastAsia"/>
                          <w:b/>
                          <w:bCs/>
                          <w:sz w:val="10"/>
                          <w:szCs w:val="10"/>
                        </w:rPr>
                        <w:t>BI</w:t>
                      </w:r>
                      <w:r w:rsidRPr="004C6DC9">
                        <w:rPr>
                          <w:rFonts w:hint="eastAsia"/>
                          <w:sz w:val="10"/>
                          <w:szCs w:val="10"/>
                        </w:rPr>
                        <w:t>：4脚是消隐输入控制端，又称灭灯输入端，当BI=0时，不管其它输入</w:t>
                      </w:r>
                      <w:proofErr w:type="gramStart"/>
                      <w:r w:rsidRPr="004C6DC9">
                        <w:rPr>
                          <w:rFonts w:hint="eastAsia"/>
                          <w:sz w:val="10"/>
                          <w:szCs w:val="10"/>
                        </w:rPr>
                        <w:t>端状态</w:t>
                      </w:r>
                      <w:proofErr w:type="gramEnd"/>
                      <w:r w:rsidRPr="004C6DC9">
                        <w:rPr>
                          <w:rFonts w:hint="eastAsia"/>
                          <w:sz w:val="10"/>
                          <w:szCs w:val="10"/>
                        </w:rPr>
                        <w:t>是怎么样的，七段数码管都会处于消隐，也就是不显示的状态。</w:t>
                      </w:r>
                      <w:r w:rsidRPr="004C6DC9">
                        <w:rPr>
                          <w:rFonts w:hint="eastAsia"/>
                          <w:b/>
                          <w:bCs/>
                          <w:sz w:val="10"/>
                          <w:szCs w:val="10"/>
                        </w:rPr>
                        <w:t>LE</w:t>
                      </w:r>
                      <w:r w:rsidRPr="004C6DC9">
                        <w:rPr>
                          <w:rFonts w:hint="eastAsia"/>
                          <w:sz w:val="10"/>
                          <w:szCs w:val="10"/>
                        </w:rPr>
                        <w:t>：锁定控制端，当LE=0时，允许译码输出。LE=1时译码器是锁定保持状态，译码器输出被保持在LE=0时的数值。</w:t>
                      </w:r>
                    </w:p>
                    <w:p w14:paraId="50F73A16" w14:textId="1DA5AE3B" w:rsidR="004C6DC9" w:rsidRDefault="004C6DC9" w:rsidP="005854D9">
                      <w:pPr>
                        <w:spacing w:after="0" w:line="240" w:lineRule="exact"/>
                        <w:rPr>
                          <w:rFonts w:hint="eastAsia"/>
                          <w:sz w:val="10"/>
                          <w:szCs w:val="10"/>
                        </w:rPr>
                      </w:pPr>
                      <w:r w:rsidRPr="004C6DC9">
                        <w:rPr>
                          <w:rFonts w:hint="eastAsia"/>
                          <w:b/>
                          <w:bCs/>
                          <w:sz w:val="10"/>
                          <w:szCs w:val="10"/>
                        </w:rPr>
                        <w:t>ABCD</w:t>
                      </w:r>
                      <w:r w:rsidRPr="004C6DC9">
                        <w:rPr>
                          <w:rFonts w:hint="eastAsia"/>
                          <w:sz w:val="10"/>
                          <w:szCs w:val="10"/>
                        </w:rPr>
                        <w:t>：BCD码输入端。</w:t>
                      </w:r>
                      <w:r w:rsidRPr="004C6DC9">
                        <w:rPr>
                          <w:rFonts w:hint="eastAsia"/>
                          <w:b/>
                          <w:bCs/>
                          <w:sz w:val="10"/>
                          <w:szCs w:val="10"/>
                        </w:rPr>
                        <w:t>QA</w:t>
                      </w:r>
                      <w:r w:rsidRPr="004C6DC9">
                        <w:rPr>
                          <w:rFonts w:hint="eastAsia"/>
                          <w:sz w:val="10"/>
                          <w:szCs w:val="10"/>
                        </w:rPr>
                        <w:t>～</w:t>
                      </w:r>
                      <w:r w:rsidRPr="004C6DC9">
                        <w:rPr>
                          <w:rFonts w:hint="eastAsia"/>
                          <w:b/>
                          <w:bCs/>
                          <w:sz w:val="10"/>
                          <w:szCs w:val="10"/>
                        </w:rPr>
                        <w:t>QG</w:t>
                      </w:r>
                      <w:r w:rsidRPr="004C6DC9">
                        <w:rPr>
                          <w:rFonts w:hint="eastAsia"/>
                          <w:sz w:val="10"/>
                          <w:szCs w:val="10"/>
                        </w:rPr>
                        <w:t>：为译码输出端，输出为高电平有效，与共阴极数码管相连。LT=0；BI=×；LE=×时，全亮LT=1；BI=0；LE=×时，消隐</w:t>
                      </w:r>
                      <w:r w:rsidRPr="005854D9">
                        <w:rPr>
                          <w:rFonts w:hint="eastAsia"/>
                          <w:sz w:val="10"/>
                          <w:szCs w:val="10"/>
                        </w:rPr>
                        <w:t>LT=1；BI=1；LE=0时，显示0-9</w:t>
                      </w:r>
                    </w:p>
                    <w:p w14:paraId="41A0F615" w14:textId="6F460341" w:rsidR="005854D9" w:rsidRPr="005854D9" w:rsidRDefault="005854D9" w:rsidP="005854D9">
                      <w:pPr>
                        <w:spacing w:after="0" w:line="240" w:lineRule="exact"/>
                        <w:rPr>
                          <w:rFonts w:hint="eastAsia"/>
                          <w:sz w:val="10"/>
                          <w:szCs w:val="10"/>
                        </w:rPr>
                      </w:pPr>
                      <w:r w:rsidRPr="005854D9">
                        <w:rPr>
                          <w:rFonts w:hint="eastAsia"/>
                          <w:sz w:val="10"/>
                          <w:szCs w:val="10"/>
                        </w:rPr>
                        <w:t>译码器典型应用之一是实现组合逻辑电路，比如用3线-8线译码器74138和门电路实现一位二进制全减器等。74138的管脚图和功能表如图3-4和3-5所示。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7613C"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23CCE40" wp14:editId="3065A894">
                <wp:simplePos x="0" y="0"/>
                <wp:positionH relativeFrom="column">
                  <wp:posOffset>-623236</wp:posOffset>
                </wp:positionH>
                <wp:positionV relativeFrom="page">
                  <wp:posOffset>6010710</wp:posOffset>
                </wp:positionV>
                <wp:extent cx="2018665" cy="615315"/>
                <wp:effectExtent l="0" t="0" r="0" b="0"/>
                <wp:wrapNone/>
                <wp:docPr id="996767094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8665" cy="615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F8BC5D" w14:textId="77777777" w:rsidR="0007613C" w:rsidRPr="0007613C" w:rsidRDefault="0007613C">
                            <w:pP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</w:pPr>
                            <w:r w:rsidRPr="0007613C"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三．实验原理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CCE40" id="文本框 9" o:spid="_x0000_s1040" type="#_x0000_t202" style="position:absolute;margin-left:-49.05pt;margin-top:473.3pt;width:158.95pt;height:48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" filled="f" stroked="f" strokeweight=".5pt">
                <v:textbox>
                  <w:txbxContent>
                    <w:p w14:paraId="62F8BC5D" w14:textId="77777777" w:rsidR="0007613C" w:rsidRPr="0007613C" w:rsidRDefault="0007613C">
                      <w:pP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</w:pPr>
                      <w:r w:rsidRPr="0007613C"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三．实验原理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7613C"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F1EAB88" wp14:editId="56A783FB">
                <wp:simplePos x="0" y="0"/>
                <wp:positionH relativeFrom="column">
                  <wp:posOffset>-662651</wp:posOffset>
                </wp:positionH>
                <wp:positionV relativeFrom="topMargin">
                  <wp:align>bottom</wp:align>
                </wp:positionV>
                <wp:extent cx="2597785" cy="497840"/>
                <wp:effectExtent l="0" t="0" r="0" b="0"/>
                <wp:wrapNone/>
                <wp:docPr id="1291852379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7785" cy="497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232664" w14:textId="77777777" w:rsidR="00F12C76" w:rsidRPr="00F12C76" w:rsidRDefault="00F12C76">
                            <w:pP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</w:pPr>
                            <w:r w:rsidRPr="00F12C76"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二．实验仪器及元器件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EAB88" id="文本框 8" o:spid="_x0000_s1041" type="#_x0000_t202" style="position:absolute;margin-left:-52.2pt;margin-top:0;width:204.55pt;height:39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bottom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" filled="f" stroked="f" strokeweight=".5pt">
                <v:textbox>
                  <w:txbxContent>
                    <w:p w14:paraId="0D232664" w14:textId="77777777" w:rsidR="00F12C76" w:rsidRPr="00F12C76" w:rsidRDefault="00F12C76">
                      <w:pP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</w:pPr>
                      <w:r w:rsidRPr="00F12C76"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二．实验仪器及元器件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</w:p>
    <w:p w14:paraId="13C39B3C" w14:textId="37ADBEFB" w:rsidR="003A6FF7" w:rsidRDefault="00F12C76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7F0C85" wp14:editId="3A0A91DA">
                <wp:simplePos x="0" y="0"/>
                <wp:positionH relativeFrom="margin">
                  <wp:posOffset>-626952</wp:posOffset>
                </wp:positionH>
                <wp:positionV relativeFrom="page">
                  <wp:posOffset>425513</wp:posOffset>
                </wp:positionV>
                <wp:extent cx="6536469" cy="9813956"/>
                <wp:effectExtent l="0" t="0" r="17145" b="15875"/>
                <wp:wrapNone/>
                <wp:docPr id="965589851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6469" cy="98139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0146E1" id="矩形 5" o:spid="_x0000_s1026" style="position:absolute;left:0;text-align:left;margin-left:-49.35pt;margin-top:33.5pt;width:514.7pt;height:772.7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" filled="f" strokecolor="black [3213]" strokeweight="1pt">
                <w10:wrap anchorx="margin" anchory="page"/>
              </v:rect>
            </w:pict>
          </mc:Fallback>
        </mc:AlternateContent>
      </w:r>
    </w:p>
    <w:p w14:paraId="5226F5B5" w14:textId="2D0C99D2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3BAD0156" w14:textId="07933187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0DD2FE80" w14:textId="3F8A6E90" w:rsidR="00A85535" w:rsidRDefault="00A85535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7941026E" w14:textId="0DBF8AFF" w:rsidR="00A85535" w:rsidRDefault="005854D9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07392" behindDoc="0" locked="0" layoutInCell="1" allowOverlap="1" wp14:anchorId="1F5D0591" wp14:editId="45317B71">
            <wp:simplePos x="0" y="0"/>
            <wp:positionH relativeFrom="margin">
              <wp:posOffset>4044691</wp:posOffset>
            </wp:positionH>
            <wp:positionV relativeFrom="paragraph">
              <wp:posOffset>358555</wp:posOffset>
            </wp:positionV>
            <wp:extent cx="1366265" cy="895739"/>
            <wp:effectExtent l="0" t="0" r="5715" b="0"/>
            <wp:wrapNone/>
            <wp:docPr id="1557756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5682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6265" cy="8957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6368" behindDoc="1" locked="0" layoutInCell="1" allowOverlap="1" wp14:anchorId="4C3D747D" wp14:editId="5028B841">
            <wp:simplePos x="0" y="0"/>
            <wp:positionH relativeFrom="column">
              <wp:posOffset>2809123</wp:posOffset>
            </wp:positionH>
            <wp:positionV relativeFrom="paragraph">
              <wp:posOffset>408085</wp:posOffset>
            </wp:positionV>
            <wp:extent cx="1307870" cy="846196"/>
            <wp:effectExtent l="0" t="0" r="6985" b="0"/>
            <wp:wrapNone/>
            <wp:docPr id="1224220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2065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7870" cy="8461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54D9">
        <w:rPr>
          <w:rFonts w:ascii="华文宋体" w:eastAsia="华文宋体" w:hAnsi="华文宋体" w:hint="eastAsia"/>
          <w:noProof/>
          <w:sz w:val="32"/>
          <w:szCs w:val="32"/>
        </w:rPr>
        <w:drawing>
          <wp:anchor distT="0" distB="0" distL="114300" distR="114300" simplePos="0" relativeHeight="251703296" behindDoc="1" locked="0" layoutInCell="1" allowOverlap="1" wp14:anchorId="3A3165C2" wp14:editId="0AD7DA5B">
            <wp:simplePos x="0" y="0"/>
            <wp:positionH relativeFrom="column">
              <wp:posOffset>1831119</wp:posOffset>
            </wp:positionH>
            <wp:positionV relativeFrom="paragraph">
              <wp:posOffset>430595</wp:posOffset>
            </wp:positionV>
            <wp:extent cx="943525" cy="600826"/>
            <wp:effectExtent l="0" t="0" r="9525" b="8890"/>
            <wp:wrapNone/>
            <wp:docPr id="114176883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3525" cy="600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2272" behindDoc="1" locked="0" layoutInCell="1" allowOverlap="1" wp14:anchorId="1E442F0E" wp14:editId="2EE98890">
            <wp:simplePos x="0" y="0"/>
            <wp:positionH relativeFrom="margin">
              <wp:posOffset>-336472</wp:posOffset>
            </wp:positionH>
            <wp:positionV relativeFrom="paragraph">
              <wp:posOffset>319885</wp:posOffset>
            </wp:positionV>
            <wp:extent cx="2007948" cy="894767"/>
            <wp:effectExtent l="0" t="0" r="0" b="635"/>
            <wp:wrapNone/>
            <wp:docPr id="2100229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22959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7948" cy="8947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191F40" w14:textId="5207BBE1" w:rsidR="003A6FF7" w:rsidRDefault="005854D9" w:rsidP="003A6FF7">
      <w:pPr>
        <w:rPr>
          <w:rFonts w:ascii="华文宋体" w:eastAsia="华文宋体" w:hAnsi="华文宋体" w:hint="eastAsia"/>
          <w:sz w:val="32"/>
          <w:szCs w:val="32"/>
        </w:rPr>
      </w:pPr>
      <w:r w:rsidRPr="005854D9"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05344" behindDoc="1" locked="0" layoutInCell="1" allowOverlap="1" wp14:anchorId="3D19B36E" wp14:editId="78E03444">
                <wp:simplePos x="0" y="0"/>
                <wp:positionH relativeFrom="margin">
                  <wp:posOffset>1745758</wp:posOffset>
                </wp:positionH>
                <wp:positionV relativeFrom="paragraph">
                  <wp:posOffset>534100</wp:posOffset>
                </wp:positionV>
                <wp:extent cx="1220444" cy="227667"/>
                <wp:effectExtent l="0" t="0" r="0" b="1270"/>
                <wp:wrapNone/>
                <wp:docPr id="112809787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0444" cy="22766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9C966A" w14:textId="79FC7011" w:rsidR="005854D9" w:rsidRPr="005854D9" w:rsidRDefault="005854D9" w:rsidP="005854D9">
                            <w:pPr>
                              <w:spacing w:after="0" w:line="240" w:lineRule="auto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 w:rsidRPr="005854D9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图3-3 CD4511</w:t>
                            </w:r>
                            <w:r w:rsidRPr="005854D9">
                              <w:rPr>
                                <w:rFonts w:hint="eastAsia"/>
                                <w:sz w:val="10"/>
                                <w:szCs w:val="10"/>
                              </w:rPr>
                              <w:t>管脚图及用法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9B36E" id="_x0000_s1042" type="#_x0000_t202" style="position:absolute;margin-left:137.45pt;margin-top:42.05pt;width:96.1pt;height:17.95pt;z-index:-2516111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" stroked="f">
                <v:textbox>
                  <w:txbxContent>
                    <w:p w14:paraId="7D9C966A" w14:textId="79FC7011" w:rsidR="005854D9" w:rsidRPr="005854D9" w:rsidRDefault="005854D9" w:rsidP="005854D9">
                      <w:pPr>
                        <w:spacing w:after="0" w:line="240" w:lineRule="auto"/>
                        <w:rPr>
                          <w:rFonts w:hint="eastAsia"/>
                          <w:sz w:val="10"/>
                          <w:szCs w:val="10"/>
                        </w:rPr>
                      </w:pPr>
                      <w:r w:rsidRPr="005854D9">
                        <w:rPr>
                          <w:rFonts w:hint="eastAsia"/>
                          <w:sz w:val="10"/>
                          <w:szCs w:val="10"/>
                        </w:rPr>
                        <w:t>图3-3 CD4511</w:t>
                      </w:r>
                      <w:r w:rsidRPr="005854D9">
                        <w:rPr>
                          <w:rFonts w:hint="eastAsia"/>
                          <w:sz w:val="10"/>
                          <w:szCs w:val="10"/>
                        </w:rPr>
                        <w:t>管脚图及用法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D0C061" w14:textId="23F388FD" w:rsidR="003A6FF7" w:rsidRDefault="00E600C7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rFonts w:ascii="华文宋体" w:eastAsia="华文宋体" w:hAnsi="华文宋体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8EAB7EC" wp14:editId="7EFA06A8">
                <wp:simplePos x="0" y="0"/>
                <wp:positionH relativeFrom="column">
                  <wp:posOffset>-607060</wp:posOffset>
                </wp:positionH>
                <wp:positionV relativeFrom="page">
                  <wp:posOffset>539115</wp:posOffset>
                </wp:positionV>
                <wp:extent cx="2878455" cy="651510"/>
                <wp:effectExtent l="0" t="0" r="0" b="0"/>
                <wp:wrapNone/>
                <wp:docPr id="1686699647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8455" cy="651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5993D2" w14:textId="77777777" w:rsidR="0007613C" w:rsidRPr="0007613C" w:rsidRDefault="0007613C">
                            <w:pP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</w:pPr>
                            <w:r w:rsidRPr="0007613C"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四．实验内容、步骤及要求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EAB7EC" id="文本框 10" o:spid="_x0000_s1043" type="#_x0000_t202" style="position:absolute;margin-left:-47.8pt;margin-top:42.45pt;width:226.65pt;height:51.3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" filled="f" stroked="f" strokeweight=".5pt">
                <v:textbox>
                  <w:txbxContent>
                    <w:p w14:paraId="2E5993D2" w14:textId="77777777" w:rsidR="0007613C" w:rsidRPr="0007613C" w:rsidRDefault="0007613C">
                      <w:pP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</w:pPr>
                      <w:r w:rsidRPr="0007613C"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四．实验内容、步骤及要求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C6DC9" w:rsidRPr="004C6DC9"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99200" behindDoc="1" locked="0" layoutInCell="1" allowOverlap="1" wp14:anchorId="1787ABEA" wp14:editId="3AAB64DA">
                <wp:simplePos x="0" y="0"/>
                <wp:positionH relativeFrom="margin">
                  <wp:posOffset>-26126</wp:posOffset>
                </wp:positionH>
                <wp:positionV relativeFrom="paragraph">
                  <wp:posOffset>107276</wp:posOffset>
                </wp:positionV>
                <wp:extent cx="5262465" cy="1404620"/>
                <wp:effectExtent l="0" t="0" r="0" b="0"/>
                <wp:wrapNone/>
                <wp:docPr id="73054745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24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2BCB31" w14:textId="77777777" w:rsidR="004C6DC9" w:rsidRPr="004C6DC9" w:rsidRDefault="004C6DC9" w:rsidP="004C6DC9">
                            <w:pPr>
                              <w:spacing w:after="0" w:line="240" w:lineRule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4C6DC9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1</w:t>
                            </w:r>
                            <w:r w:rsidRPr="004C6DC9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、熟悉74LS147逻辑功能，用实验箱验证其功能并</w:t>
                            </w:r>
                            <w:proofErr w:type="gramStart"/>
                            <w:r w:rsidRPr="004C6DC9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作出</w:t>
                            </w:r>
                            <w:proofErr w:type="gramEnd"/>
                            <w:r w:rsidRPr="004C6DC9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真值表。</w:t>
                            </w:r>
                          </w:p>
                          <w:p w14:paraId="64841AF0" w14:textId="0671D233" w:rsidR="004C6DC9" w:rsidRPr="004C6DC9" w:rsidRDefault="004C6DC9" w:rsidP="004C6DC9">
                            <w:pPr>
                              <w:spacing w:after="0" w:line="240" w:lineRule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4C6DC9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2、熟悉显示译码器CD4511的逻辑功能，将其与七段数码管连接好，观察输入BCD码时数码</w:t>
                            </w:r>
                            <w:proofErr w:type="gramStart"/>
                            <w:r w:rsidRPr="004C6DC9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管显示</w:t>
                            </w:r>
                            <w:proofErr w:type="gramEnd"/>
                            <w:r w:rsidRPr="004C6DC9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结果并记录下来，观察LT、BI的功能。</w:t>
                            </w:r>
                          </w:p>
                          <w:p w14:paraId="3B0A5E73" w14:textId="77777777" w:rsidR="004C6DC9" w:rsidRPr="004C6DC9" w:rsidRDefault="004C6DC9" w:rsidP="004C6DC9">
                            <w:pPr>
                              <w:spacing w:after="0" w:line="240" w:lineRule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4C6DC9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LT=0；BI=×；LE=×时，全亮</w:t>
                            </w:r>
                          </w:p>
                          <w:p w14:paraId="17D645E2" w14:textId="77777777" w:rsidR="004C6DC9" w:rsidRPr="004C6DC9" w:rsidRDefault="004C6DC9" w:rsidP="004C6DC9">
                            <w:pPr>
                              <w:spacing w:after="0" w:line="240" w:lineRule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4C6DC9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LT=1；BI=0；LE=×时，消隐</w:t>
                            </w:r>
                          </w:p>
                          <w:p w14:paraId="1243BC5B" w14:textId="77777777" w:rsidR="004C6DC9" w:rsidRPr="004C6DC9" w:rsidRDefault="004C6DC9" w:rsidP="004C6DC9">
                            <w:pPr>
                              <w:spacing w:after="0" w:line="240" w:lineRule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4C6DC9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LT=1；BI=1；LE=0时，显示0-9</w:t>
                            </w:r>
                          </w:p>
                          <w:p w14:paraId="5D1279D4" w14:textId="5CA37950" w:rsidR="004C6DC9" w:rsidRPr="007649B7" w:rsidRDefault="004C6DC9" w:rsidP="004C6DC9">
                            <w:pPr>
                              <w:spacing w:after="0" w:line="240" w:lineRule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4C6DC9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3、将74LS147、74LS00、CD4511和七段数码显示管连接起来，做成一</w:t>
                            </w:r>
                            <w:r w:rsidRPr="007649B7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个完整的编码、译码和显示电路，改变输入状态观察显示结果并记录。</w:t>
                            </w:r>
                          </w:p>
                          <w:p w14:paraId="7E2F0692" w14:textId="77777777" w:rsidR="007649B7" w:rsidRPr="007649B7" w:rsidRDefault="007649B7" w:rsidP="004C6DC9">
                            <w:pPr>
                              <w:spacing w:after="0" w:line="240" w:lineRule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</w:p>
                          <w:p w14:paraId="01F71F2A" w14:textId="77777777" w:rsidR="007649B7" w:rsidRPr="007649B7" w:rsidRDefault="007649B7" w:rsidP="007649B7">
                            <w:pPr>
                              <w:spacing w:after="0" w:line="240" w:lineRule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7649B7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4、用译码器实现多函数输出。用1片74138和1片7420设计A、B、C三变量的两组输出函数Z1和Z2。即当A、B、C中有奇数</w:t>
                            </w:r>
                            <w:proofErr w:type="gramStart"/>
                            <w:r w:rsidRPr="007649B7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个</w:t>
                            </w:r>
                            <w:proofErr w:type="gramEnd"/>
                            <w:r w:rsidRPr="007649B7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1时，输出Z1=1，否则Z1=0；当A、B、C的值（十进制数）为偶数（不含0）时，输出Z2=1，否则Z2=0。要求列出Z1、Z2的逻辑表达式，用74138和7420实现其功能。（可参考图3-7，也可以自己设计）</w:t>
                            </w:r>
                          </w:p>
                          <w:p w14:paraId="6808D4B3" w14:textId="613D5481" w:rsidR="007649B7" w:rsidRPr="007649B7" w:rsidRDefault="007649B7" w:rsidP="007649B7">
                            <w:pPr>
                              <w:spacing w:after="0" w:line="240" w:lineRule="auto"/>
                              <w:rPr>
                                <w:rFonts w:hint="eastAsia"/>
                                <w:sz w:val="21"/>
                                <w:szCs w:val="21"/>
                              </w:rPr>
                            </w:pPr>
                            <w:r w:rsidRPr="007649B7">
                              <w:rPr>
                                <w:rFonts w:hint="eastAsia"/>
                                <w:sz w:val="21"/>
                                <w:szCs w:val="21"/>
                              </w:rPr>
                              <w:t>5、用74138设计判决电路。判决电路由一名主裁判和两名副裁判来决定比赛成绩，在主裁判同意并且两名副裁判中至少有一名同意的条件下，比赛成绩才被认可。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787ABEA" id="_x0000_s1044" type="#_x0000_t202" style="position:absolute;margin-left:-2.05pt;margin-top:8.45pt;width:414.35pt;height:110.6pt;z-index:-2516172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" stroked="f">
                <v:textbox style="mso-fit-shape-to-text:t">
                  <w:txbxContent>
                    <w:p w14:paraId="482BCB31" w14:textId="77777777" w:rsidR="004C6DC9" w:rsidRPr="004C6DC9" w:rsidRDefault="004C6DC9" w:rsidP="004C6DC9">
                      <w:pPr>
                        <w:spacing w:after="0" w:line="240" w:lineRule="auto"/>
                        <w:rPr>
                          <w:rFonts w:hint="eastAsia"/>
                          <w:sz w:val="21"/>
                          <w:szCs w:val="21"/>
                        </w:rPr>
                      </w:pPr>
                      <w:r w:rsidRPr="004C6DC9">
                        <w:rPr>
                          <w:rFonts w:hint="eastAsia"/>
                          <w:sz w:val="21"/>
                          <w:szCs w:val="21"/>
                        </w:rPr>
                        <w:t>1</w:t>
                      </w:r>
                      <w:r w:rsidRPr="004C6DC9">
                        <w:rPr>
                          <w:rFonts w:hint="eastAsia"/>
                          <w:sz w:val="21"/>
                          <w:szCs w:val="21"/>
                        </w:rPr>
                        <w:t>、熟悉74LS147逻辑功能，用实验箱验证其功能并</w:t>
                      </w:r>
                      <w:proofErr w:type="gramStart"/>
                      <w:r w:rsidRPr="004C6DC9">
                        <w:rPr>
                          <w:rFonts w:hint="eastAsia"/>
                          <w:sz w:val="21"/>
                          <w:szCs w:val="21"/>
                        </w:rPr>
                        <w:t>作出</w:t>
                      </w:r>
                      <w:proofErr w:type="gramEnd"/>
                      <w:r w:rsidRPr="004C6DC9">
                        <w:rPr>
                          <w:rFonts w:hint="eastAsia"/>
                          <w:sz w:val="21"/>
                          <w:szCs w:val="21"/>
                        </w:rPr>
                        <w:t>真值表。</w:t>
                      </w:r>
                    </w:p>
                    <w:p w14:paraId="64841AF0" w14:textId="0671D233" w:rsidR="004C6DC9" w:rsidRPr="004C6DC9" w:rsidRDefault="004C6DC9" w:rsidP="004C6DC9">
                      <w:pPr>
                        <w:spacing w:after="0" w:line="240" w:lineRule="auto"/>
                        <w:rPr>
                          <w:rFonts w:hint="eastAsia"/>
                          <w:sz w:val="21"/>
                          <w:szCs w:val="21"/>
                        </w:rPr>
                      </w:pPr>
                      <w:r w:rsidRPr="004C6DC9">
                        <w:rPr>
                          <w:rFonts w:hint="eastAsia"/>
                          <w:sz w:val="21"/>
                          <w:szCs w:val="21"/>
                        </w:rPr>
                        <w:t>2、熟悉显示译码器CD4511的逻辑功能，将其与七段数码管连接好，观察输入BCD码时数码</w:t>
                      </w:r>
                      <w:proofErr w:type="gramStart"/>
                      <w:r w:rsidRPr="004C6DC9">
                        <w:rPr>
                          <w:rFonts w:hint="eastAsia"/>
                          <w:sz w:val="21"/>
                          <w:szCs w:val="21"/>
                        </w:rPr>
                        <w:t>管显示</w:t>
                      </w:r>
                      <w:proofErr w:type="gramEnd"/>
                      <w:r w:rsidRPr="004C6DC9">
                        <w:rPr>
                          <w:rFonts w:hint="eastAsia"/>
                          <w:sz w:val="21"/>
                          <w:szCs w:val="21"/>
                        </w:rPr>
                        <w:t>结果并记录下来，观察LT、BI的功能。</w:t>
                      </w:r>
                    </w:p>
                    <w:p w14:paraId="3B0A5E73" w14:textId="77777777" w:rsidR="004C6DC9" w:rsidRPr="004C6DC9" w:rsidRDefault="004C6DC9" w:rsidP="004C6DC9">
                      <w:pPr>
                        <w:spacing w:after="0" w:line="240" w:lineRule="auto"/>
                        <w:rPr>
                          <w:rFonts w:hint="eastAsia"/>
                          <w:sz w:val="21"/>
                          <w:szCs w:val="21"/>
                        </w:rPr>
                      </w:pPr>
                      <w:r w:rsidRPr="004C6DC9">
                        <w:rPr>
                          <w:rFonts w:hint="eastAsia"/>
                          <w:sz w:val="21"/>
                          <w:szCs w:val="21"/>
                        </w:rPr>
                        <w:t>LT=0；BI=×；LE=×时，全亮</w:t>
                      </w:r>
                    </w:p>
                    <w:p w14:paraId="17D645E2" w14:textId="77777777" w:rsidR="004C6DC9" w:rsidRPr="004C6DC9" w:rsidRDefault="004C6DC9" w:rsidP="004C6DC9">
                      <w:pPr>
                        <w:spacing w:after="0" w:line="240" w:lineRule="auto"/>
                        <w:rPr>
                          <w:rFonts w:hint="eastAsia"/>
                          <w:sz w:val="21"/>
                          <w:szCs w:val="21"/>
                        </w:rPr>
                      </w:pPr>
                      <w:r w:rsidRPr="004C6DC9">
                        <w:rPr>
                          <w:rFonts w:hint="eastAsia"/>
                          <w:sz w:val="21"/>
                          <w:szCs w:val="21"/>
                        </w:rPr>
                        <w:t>LT=1；BI=0；LE=×时，消隐</w:t>
                      </w:r>
                    </w:p>
                    <w:p w14:paraId="1243BC5B" w14:textId="77777777" w:rsidR="004C6DC9" w:rsidRPr="004C6DC9" w:rsidRDefault="004C6DC9" w:rsidP="004C6DC9">
                      <w:pPr>
                        <w:spacing w:after="0" w:line="240" w:lineRule="auto"/>
                        <w:rPr>
                          <w:rFonts w:hint="eastAsia"/>
                          <w:sz w:val="21"/>
                          <w:szCs w:val="21"/>
                        </w:rPr>
                      </w:pPr>
                      <w:r w:rsidRPr="004C6DC9">
                        <w:rPr>
                          <w:rFonts w:hint="eastAsia"/>
                          <w:sz w:val="21"/>
                          <w:szCs w:val="21"/>
                        </w:rPr>
                        <w:t>LT=1；BI=1；LE=0时，显示0-9</w:t>
                      </w:r>
                    </w:p>
                    <w:p w14:paraId="5D1279D4" w14:textId="5CA37950" w:rsidR="004C6DC9" w:rsidRPr="007649B7" w:rsidRDefault="004C6DC9" w:rsidP="004C6DC9">
                      <w:pPr>
                        <w:spacing w:after="0" w:line="240" w:lineRule="auto"/>
                        <w:rPr>
                          <w:rFonts w:hint="eastAsia"/>
                          <w:sz w:val="21"/>
                          <w:szCs w:val="21"/>
                        </w:rPr>
                      </w:pPr>
                      <w:r w:rsidRPr="004C6DC9">
                        <w:rPr>
                          <w:rFonts w:hint="eastAsia"/>
                          <w:sz w:val="21"/>
                          <w:szCs w:val="21"/>
                        </w:rPr>
                        <w:t>3、将74LS147、74LS00、CD4511和七段数码显示管连接起来，做成一</w:t>
                      </w:r>
                      <w:r w:rsidRPr="007649B7">
                        <w:rPr>
                          <w:rFonts w:hint="eastAsia"/>
                          <w:sz w:val="21"/>
                          <w:szCs w:val="21"/>
                        </w:rPr>
                        <w:t>个完整的编码、译码和显示电路，改变输入状态观察显示结果并记录。</w:t>
                      </w:r>
                    </w:p>
                    <w:p w14:paraId="7E2F0692" w14:textId="77777777" w:rsidR="007649B7" w:rsidRPr="007649B7" w:rsidRDefault="007649B7" w:rsidP="004C6DC9">
                      <w:pPr>
                        <w:spacing w:after="0" w:line="240" w:lineRule="auto"/>
                        <w:rPr>
                          <w:rFonts w:hint="eastAsia"/>
                          <w:sz w:val="21"/>
                          <w:szCs w:val="21"/>
                        </w:rPr>
                      </w:pPr>
                    </w:p>
                    <w:p w14:paraId="01F71F2A" w14:textId="77777777" w:rsidR="007649B7" w:rsidRPr="007649B7" w:rsidRDefault="007649B7" w:rsidP="007649B7">
                      <w:pPr>
                        <w:spacing w:after="0" w:line="240" w:lineRule="auto"/>
                        <w:rPr>
                          <w:rFonts w:hint="eastAsia"/>
                          <w:sz w:val="21"/>
                          <w:szCs w:val="21"/>
                        </w:rPr>
                      </w:pPr>
                      <w:r w:rsidRPr="007649B7">
                        <w:rPr>
                          <w:rFonts w:hint="eastAsia"/>
                          <w:sz w:val="21"/>
                          <w:szCs w:val="21"/>
                        </w:rPr>
                        <w:t>4、用译码器实现多函数输出。用1片74138和1片7420设计A、B、C三变量的两组输出函数Z1和Z2。即当A、B、C中有奇数</w:t>
                      </w:r>
                      <w:proofErr w:type="gramStart"/>
                      <w:r w:rsidRPr="007649B7">
                        <w:rPr>
                          <w:rFonts w:hint="eastAsia"/>
                          <w:sz w:val="21"/>
                          <w:szCs w:val="21"/>
                        </w:rPr>
                        <w:t>个</w:t>
                      </w:r>
                      <w:proofErr w:type="gramEnd"/>
                      <w:r w:rsidRPr="007649B7">
                        <w:rPr>
                          <w:rFonts w:hint="eastAsia"/>
                          <w:sz w:val="21"/>
                          <w:szCs w:val="21"/>
                        </w:rPr>
                        <w:t>1时，输出Z1=1，否则Z1=0；当A、B、C的值（十进制数）为偶数（不含0）时，输出Z2=1，否则Z2=0。要求列出Z1、Z2的逻辑表达式，用74138和7420实现其功能。（可参考图3-7，也可以自己设计）</w:t>
                      </w:r>
                    </w:p>
                    <w:p w14:paraId="6808D4B3" w14:textId="613D5481" w:rsidR="007649B7" w:rsidRPr="007649B7" w:rsidRDefault="007649B7" w:rsidP="007649B7">
                      <w:pPr>
                        <w:spacing w:after="0" w:line="240" w:lineRule="auto"/>
                        <w:rPr>
                          <w:rFonts w:hint="eastAsia"/>
                          <w:sz w:val="21"/>
                          <w:szCs w:val="21"/>
                        </w:rPr>
                      </w:pPr>
                      <w:r w:rsidRPr="007649B7">
                        <w:rPr>
                          <w:rFonts w:hint="eastAsia"/>
                          <w:sz w:val="21"/>
                          <w:szCs w:val="21"/>
                        </w:rPr>
                        <w:t>5、用74138设计判决电路。判决电路由一名主裁判和两名副裁判来决定比赛成绩，在主裁判同意并且两名副裁判中至少有一名同意的条件下，比赛成绩才被认可。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7112E4" w14:textId="0A4A5463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24EEA3E0" w14:textId="088CB5AA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72118357" w14:textId="4839FDCC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24E89EF0" w14:textId="6B7177AD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0B261A42" w14:textId="5F69DCA8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4FCA0AE0" w14:textId="7177D11F" w:rsidR="003A6FF7" w:rsidRDefault="00FA6925" w:rsidP="003A6FF7">
      <w:pPr>
        <w:rPr>
          <w:rFonts w:ascii="华文宋体" w:eastAsia="华文宋体" w:hAnsi="华文宋体" w:hint="eastAsia"/>
          <w:sz w:val="32"/>
          <w:szCs w:val="32"/>
        </w:rPr>
      </w:pPr>
      <w:r w:rsidRPr="00FA6925">
        <w:rPr>
          <w:rFonts w:ascii="华文宋体" w:eastAsia="华文宋体" w:hAnsi="华文宋体" w:hint="eastAsia"/>
          <w:noProof/>
          <w:sz w:val="32"/>
          <w:szCs w:val="32"/>
        </w:rPr>
        <w:drawing>
          <wp:anchor distT="0" distB="0" distL="114300" distR="114300" simplePos="0" relativeHeight="251734016" behindDoc="0" locked="0" layoutInCell="1" allowOverlap="1" wp14:anchorId="6AD0661F" wp14:editId="5115CF0D">
            <wp:simplePos x="0" y="0"/>
            <wp:positionH relativeFrom="column">
              <wp:posOffset>1744490</wp:posOffset>
            </wp:positionH>
            <wp:positionV relativeFrom="paragraph">
              <wp:posOffset>272044</wp:posOffset>
            </wp:positionV>
            <wp:extent cx="477413" cy="1027412"/>
            <wp:effectExtent l="0" t="0" r="0" b="1905"/>
            <wp:wrapNone/>
            <wp:docPr id="84086386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13" cy="1027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6925">
        <w:rPr>
          <w:rFonts w:ascii="华文宋体" w:eastAsia="华文宋体" w:hAnsi="华文宋体" w:hint="eastAsia"/>
          <w:noProof/>
          <w:sz w:val="32"/>
          <w:szCs w:val="32"/>
        </w:rPr>
        <w:drawing>
          <wp:anchor distT="0" distB="0" distL="114300" distR="114300" simplePos="0" relativeHeight="251732992" behindDoc="1" locked="0" layoutInCell="1" allowOverlap="1" wp14:anchorId="4A0A5063" wp14:editId="73C76563">
            <wp:simplePos x="0" y="0"/>
            <wp:positionH relativeFrom="column">
              <wp:posOffset>56239</wp:posOffset>
            </wp:positionH>
            <wp:positionV relativeFrom="paragraph">
              <wp:posOffset>145314</wp:posOffset>
            </wp:positionV>
            <wp:extent cx="932815" cy="1186180"/>
            <wp:effectExtent l="0" t="0" r="635" b="0"/>
            <wp:wrapNone/>
            <wp:docPr id="4421316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815" cy="118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10165C" w14:textId="02FAFAE5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253678E0" w14:textId="77DC4B4C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35C7FEB8" w14:textId="65695195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5483AE69" w14:textId="7B8C07E6" w:rsidR="003A6FF7" w:rsidRDefault="00EC3099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17632" behindDoc="1" locked="0" layoutInCell="1" allowOverlap="1" wp14:anchorId="0C2BB0CC" wp14:editId="00FC7E3B">
            <wp:simplePos x="0" y="0"/>
            <wp:positionH relativeFrom="column">
              <wp:posOffset>3297828</wp:posOffset>
            </wp:positionH>
            <wp:positionV relativeFrom="paragraph">
              <wp:posOffset>309945</wp:posOffset>
            </wp:positionV>
            <wp:extent cx="1257767" cy="1002720"/>
            <wp:effectExtent l="0" t="0" r="0" b="6985"/>
            <wp:wrapNone/>
            <wp:docPr id="2036591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9174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767" cy="1002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6CC3"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16608" behindDoc="1" locked="0" layoutInCell="1" allowOverlap="1" wp14:anchorId="2B87289E" wp14:editId="5A724525">
                <wp:simplePos x="0" y="0"/>
                <wp:positionH relativeFrom="column">
                  <wp:posOffset>2466081</wp:posOffset>
                </wp:positionH>
                <wp:positionV relativeFrom="paragraph">
                  <wp:posOffset>250475</wp:posOffset>
                </wp:positionV>
                <wp:extent cx="2970530" cy="1448111"/>
                <wp:effectExtent l="0" t="0" r="0" b="0"/>
                <wp:wrapNone/>
                <wp:docPr id="206638279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0530" cy="144811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8D6A56" w14:textId="77777777" w:rsidR="00BE6CC3" w:rsidRDefault="00BE6CC3" w:rsidP="00BE6CC3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ind w:left="357" w:firstLineChars="0" w:hanging="357"/>
                              <w:rPr>
                                <w:rFonts w:hint="eastAsia"/>
                                <w:sz w:val="12"/>
                                <w:szCs w:val="12"/>
                              </w:rPr>
                            </w:pPr>
                            <w:r w:rsidRPr="00BE6CC3">
                              <w:rPr>
                                <w:rFonts w:hint="eastAsia"/>
                                <w:sz w:val="12"/>
                                <w:szCs w:val="12"/>
                              </w:rPr>
                              <w:t>逻辑电路图</w:t>
                            </w:r>
                          </w:p>
                          <w:p w14:paraId="57351EC9" w14:textId="77777777" w:rsidR="00BE6CC3" w:rsidRDefault="00BE6CC3" w:rsidP="00BE6CC3">
                            <w:pPr>
                              <w:spacing w:line="240" w:lineRule="auto"/>
                              <w:rPr>
                                <w:rFonts w:hint="eastAsia"/>
                                <w:sz w:val="12"/>
                                <w:szCs w:val="12"/>
                              </w:rPr>
                            </w:pPr>
                          </w:p>
                          <w:p w14:paraId="2ADE4CF6" w14:textId="77777777" w:rsidR="00EC3099" w:rsidRDefault="00EC3099" w:rsidP="00BE6CC3">
                            <w:pPr>
                              <w:spacing w:line="240" w:lineRule="auto"/>
                              <w:rPr>
                                <w:rFonts w:hint="eastAsia"/>
                                <w:sz w:val="12"/>
                                <w:szCs w:val="12"/>
                              </w:rPr>
                            </w:pPr>
                          </w:p>
                          <w:p w14:paraId="1053D79F" w14:textId="23AFD07F" w:rsidR="00BE6CC3" w:rsidRDefault="00BE6CC3" w:rsidP="00BE6CC3">
                            <w:pPr>
                              <w:spacing w:line="240" w:lineRule="auto"/>
                              <w:rPr>
                                <w:rFonts w:hint="eastAsi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hint="eastAsia"/>
                                <w:sz w:val="12"/>
                                <w:szCs w:val="12"/>
                              </w:rPr>
                              <w:t>真值表</w:t>
                            </w:r>
                          </w:p>
                          <w:p w14:paraId="3800A0D7" w14:textId="77777777" w:rsidR="00EC3099" w:rsidRDefault="00EC3099" w:rsidP="00BE6CC3">
                            <w:pPr>
                              <w:spacing w:line="240" w:lineRule="auto"/>
                              <w:rPr>
                                <w:rFonts w:hint="eastAsia"/>
                                <w:sz w:val="12"/>
                                <w:szCs w:val="12"/>
                              </w:rPr>
                            </w:pPr>
                          </w:p>
                          <w:p w14:paraId="7918A991" w14:textId="77777777" w:rsidR="00EC3099" w:rsidRDefault="00EC3099" w:rsidP="00BE6CC3">
                            <w:pPr>
                              <w:spacing w:line="240" w:lineRule="auto"/>
                              <w:rPr>
                                <w:rFonts w:hint="eastAsia"/>
                                <w:sz w:val="12"/>
                                <w:szCs w:val="12"/>
                              </w:rPr>
                            </w:pPr>
                          </w:p>
                          <w:p w14:paraId="616CBA10" w14:textId="77777777" w:rsidR="00EC3099" w:rsidRDefault="00EC3099" w:rsidP="00BE6CC3">
                            <w:pPr>
                              <w:spacing w:line="240" w:lineRule="auto"/>
                              <w:rPr>
                                <w:rFonts w:hint="eastAsia"/>
                                <w:sz w:val="12"/>
                                <w:szCs w:val="12"/>
                              </w:rPr>
                            </w:pPr>
                          </w:p>
                          <w:p w14:paraId="7D535A73" w14:textId="425A98E9" w:rsidR="00EC3099" w:rsidRDefault="00EC3099" w:rsidP="00BE6CC3">
                            <w:pPr>
                              <w:spacing w:line="240" w:lineRule="auto"/>
                              <w:rPr>
                                <w:rFonts w:hint="eastAsia"/>
                                <w:sz w:val="12"/>
                                <w:szCs w:val="12"/>
                              </w:rPr>
                            </w:pPr>
                            <w:r w:rsidRPr="00EC3099">
                              <w:rPr>
                                <w:sz w:val="12"/>
                                <w:szCs w:val="12"/>
                              </w:rPr>
                              <w:t>LT（测试灯）用于强制全亮显示，BI（消隐）用于关闭显示。</w:t>
                            </w:r>
                          </w:p>
                          <w:p w14:paraId="06833724" w14:textId="77777777" w:rsidR="00EC3099" w:rsidRPr="00BE6CC3" w:rsidRDefault="00EC3099" w:rsidP="00BE6CC3">
                            <w:pPr>
                              <w:spacing w:line="240" w:lineRule="auto"/>
                              <w:rPr>
                                <w:rFonts w:hint="eastAsia"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7289E" id="_x0000_s1045" type="#_x0000_t202" style="position:absolute;margin-left:194.2pt;margin-top:19.7pt;width:233.9pt;height:114pt;z-index:-251599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" filled="f" stroked="f">
                <v:textbox>
                  <w:txbxContent>
                    <w:p w14:paraId="078D6A56" w14:textId="77777777" w:rsidR="00BE6CC3" w:rsidRDefault="00BE6CC3" w:rsidP="00BE6CC3">
                      <w:pPr>
                        <w:pStyle w:val="a8"/>
                        <w:numPr>
                          <w:ilvl w:val="0"/>
                          <w:numId w:val="1"/>
                        </w:numPr>
                        <w:spacing w:line="240" w:lineRule="auto"/>
                        <w:ind w:left="357" w:firstLineChars="0" w:hanging="357"/>
                        <w:rPr>
                          <w:rFonts w:hint="eastAsia"/>
                          <w:sz w:val="12"/>
                          <w:szCs w:val="12"/>
                        </w:rPr>
                      </w:pPr>
                      <w:r w:rsidRPr="00BE6CC3">
                        <w:rPr>
                          <w:rFonts w:hint="eastAsia"/>
                          <w:sz w:val="12"/>
                          <w:szCs w:val="12"/>
                        </w:rPr>
                        <w:t>逻辑电路图</w:t>
                      </w:r>
                    </w:p>
                    <w:p w14:paraId="57351EC9" w14:textId="77777777" w:rsidR="00BE6CC3" w:rsidRDefault="00BE6CC3" w:rsidP="00BE6CC3">
                      <w:pPr>
                        <w:spacing w:line="240" w:lineRule="auto"/>
                        <w:rPr>
                          <w:rFonts w:hint="eastAsia"/>
                          <w:sz w:val="12"/>
                          <w:szCs w:val="12"/>
                        </w:rPr>
                      </w:pPr>
                    </w:p>
                    <w:p w14:paraId="2ADE4CF6" w14:textId="77777777" w:rsidR="00EC3099" w:rsidRDefault="00EC3099" w:rsidP="00BE6CC3">
                      <w:pPr>
                        <w:spacing w:line="240" w:lineRule="auto"/>
                        <w:rPr>
                          <w:rFonts w:hint="eastAsia"/>
                          <w:sz w:val="12"/>
                          <w:szCs w:val="12"/>
                        </w:rPr>
                      </w:pPr>
                    </w:p>
                    <w:p w14:paraId="1053D79F" w14:textId="23AFD07F" w:rsidR="00BE6CC3" w:rsidRDefault="00BE6CC3" w:rsidP="00BE6CC3">
                      <w:pPr>
                        <w:spacing w:line="240" w:lineRule="auto"/>
                        <w:rPr>
                          <w:rFonts w:hint="eastAsia"/>
                          <w:sz w:val="12"/>
                          <w:szCs w:val="12"/>
                        </w:rPr>
                      </w:pPr>
                      <w:r>
                        <w:rPr>
                          <w:rFonts w:hint="eastAsia"/>
                          <w:sz w:val="12"/>
                          <w:szCs w:val="12"/>
                        </w:rPr>
                        <w:t>真值表</w:t>
                      </w:r>
                    </w:p>
                    <w:p w14:paraId="3800A0D7" w14:textId="77777777" w:rsidR="00EC3099" w:rsidRDefault="00EC3099" w:rsidP="00BE6CC3">
                      <w:pPr>
                        <w:spacing w:line="240" w:lineRule="auto"/>
                        <w:rPr>
                          <w:rFonts w:hint="eastAsia"/>
                          <w:sz w:val="12"/>
                          <w:szCs w:val="12"/>
                        </w:rPr>
                      </w:pPr>
                    </w:p>
                    <w:p w14:paraId="7918A991" w14:textId="77777777" w:rsidR="00EC3099" w:rsidRDefault="00EC3099" w:rsidP="00BE6CC3">
                      <w:pPr>
                        <w:spacing w:line="240" w:lineRule="auto"/>
                        <w:rPr>
                          <w:rFonts w:hint="eastAsia"/>
                          <w:sz w:val="12"/>
                          <w:szCs w:val="12"/>
                        </w:rPr>
                      </w:pPr>
                    </w:p>
                    <w:p w14:paraId="616CBA10" w14:textId="77777777" w:rsidR="00EC3099" w:rsidRDefault="00EC3099" w:rsidP="00BE6CC3">
                      <w:pPr>
                        <w:spacing w:line="240" w:lineRule="auto"/>
                        <w:rPr>
                          <w:rFonts w:hint="eastAsia"/>
                          <w:sz w:val="12"/>
                          <w:szCs w:val="12"/>
                        </w:rPr>
                      </w:pPr>
                    </w:p>
                    <w:p w14:paraId="7D535A73" w14:textId="425A98E9" w:rsidR="00EC3099" w:rsidRDefault="00EC3099" w:rsidP="00BE6CC3">
                      <w:pPr>
                        <w:spacing w:line="240" w:lineRule="auto"/>
                        <w:rPr>
                          <w:rFonts w:hint="eastAsia"/>
                          <w:sz w:val="12"/>
                          <w:szCs w:val="12"/>
                        </w:rPr>
                      </w:pPr>
                      <w:r w:rsidRPr="00EC3099">
                        <w:rPr>
                          <w:sz w:val="12"/>
                          <w:szCs w:val="12"/>
                        </w:rPr>
                        <w:t>LT（测试灯）用于强制全亮显示，BI（消隐）用于关闭显示。</w:t>
                      </w:r>
                    </w:p>
                    <w:p w14:paraId="06833724" w14:textId="77777777" w:rsidR="00EC3099" w:rsidRPr="00BE6CC3" w:rsidRDefault="00EC3099" w:rsidP="00BE6CC3">
                      <w:pPr>
                        <w:spacing w:line="240" w:lineRule="auto"/>
                        <w:rPr>
                          <w:rFonts w:hint="eastAsia"/>
                          <w:sz w:val="12"/>
                          <w:szCs w:val="1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E6CC3" w:rsidRPr="00BE6CC3"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63C5E7C9" wp14:editId="47420504">
                <wp:simplePos x="0" y="0"/>
                <wp:positionH relativeFrom="column">
                  <wp:posOffset>-295910</wp:posOffset>
                </wp:positionH>
                <wp:positionV relativeFrom="paragraph">
                  <wp:posOffset>164465</wp:posOffset>
                </wp:positionV>
                <wp:extent cx="2970530" cy="1705610"/>
                <wp:effectExtent l="0" t="0" r="0" b="0"/>
                <wp:wrapSquare wrapText="bothSides"/>
                <wp:docPr id="15589076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0530" cy="17056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D7AA8C" w14:textId="12B194BC" w:rsidR="00BE6CC3" w:rsidRDefault="00BE6CC3" w:rsidP="00BE6CC3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ind w:left="357" w:firstLineChars="0" w:hanging="357"/>
                              <w:rPr>
                                <w:rFonts w:hint="eastAsia"/>
                                <w:sz w:val="12"/>
                                <w:szCs w:val="12"/>
                              </w:rPr>
                            </w:pPr>
                            <w:r w:rsidRPr="00BE6CC3">
                              <w:rPr>
                                <w:rFonts w:hint="eastAsia"/>
                                <w:sz w:val="12"/>
                                <w:szCs w:val="12"/>
                              </w:rPr>
                              <w:t>逻辑电路图</w:t>
                            </w:r>
                          </w:p>
                          <w:p w14:paraId="70BC8029" w14:textId="77777777" w:rsidR="00BE6CC3" w:rsidRDefault="00BE6CC3" w:rsidP="00BE6CC3">
                            <w:pPr>
                              <w:spacing w:line="240" w:lineRule="auto"/>
                              <w:rPr>
                                <w:rFonts w:hint="eastAsia"/>
                                <w:sz w:val="12"/>
                                <w:szCs w:val="12"/>
                              </w:rPr>
                            </w:pPr>
                          </w:p>
                          <w:p w14:paraId="1F11A1FD" w14:textId="77777777" w:rsidR="00BE6CC3" w:rsidRDefault="00BE6CC3" w:rsidP="00BE6CC3">
                            <w:pPr>
                              <w:spacing w:line="240" w:lineRule="auto"/>
                              <w:rPr>
                                <w:rFonts w:hint="eastAsia"/>
                                <w:sz w:val="12"/>
                                <w:szCs w:val="12"/>
                              </w:rPr>
                            </w:pPr>
                          </w:p>
                          <w:p w14:paraId="093EA598" w14:textId="77777777" w:rsidR="00BE6CC3" w:rsidRDefault="00BE6CC3" w:rsidP="00BE6CC3">
                            <w:pPr>
                              <w:spacing w:line="240" w:lineRule="auto"/>
                              <w:rPr>
                                <w:rFonts w:hint="eastAsia"/>
                                <w:sz w:val="12"/>
                                <w:szCs w:val="12"/>
                              </w:rPr>
                            </w:pPr>
                          </w:p>
                          <w:p w14:paraId="695E1EBD" w14:textId="7D94892C" w:rsidR="00BE6CC3" w:rsidRPr="00BE6CC3" w:rsidRDefault="00BE6CC3" w:rsidP="00BE6CC3">
                            <w:pPr>
                              <w:spacing w:line="240" w:lineRule="auto"/>
                              <w:rPr>
                                <w:rFonts w:hint="eastAsi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hint="eastAsia"/>
                                <w:sz w:val="12"/>
                                <w:szCs w:val="12"/>
                              </w:rPr>
                              <w:t xml:space="preserve">   </w:t>
                            </w:r>
                            <w:r>
                              <w:rPr>
                                <w:rFonts w:hint="eastAsia"/>
                                <w:sz w:val="12"/>
                                <w:szCs w:val="12"/>
                              </w:rPr>
                              <w:t>真值表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5E7C9" id="_x0000_s1046" type="#_x0000_t202" style="position:absolute;margin-left:-23.3pt;margin-top:12.95pt;width:233.9pt;height:134.3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" filled="f" stroked="f">
                <v:textbox>
                  <w:txbxContent>
                    <w:p w14:paraId="6DD7AA8C" w14:textId="12B194BC" w:rsidR="00BE6CC3" w:rsidRDefault="00BE6CC3" w:rsidP="00BE6CC3">
                      <w:pPr>
                        <w:pStyle w:val="a8"/>
                        <w:numPr>
                          <w:ilvl w:val="0"/>
                          <w:numId w:val="1"/>
                        </w:numPr>
                        <w:spacing w:line="240" w:lineRule="auto"/>
                        <w:ind w:left="357" w:firstLineChars="0" w:hanging="357"/>
                        <w:rPr>
                          <w:rFonts w:hint="eastAsia"/>
                          <w:sz w:val="12"/>
                          <w:szCs w:val="12"/>
                        </w:rPr>
                      </w:pPr>
                      <w:r w:rsidRPr="00BE6CC3">
                        <w:rPr>
                          <w:rFonts w:hint="eastAsia"/>
                          <w:sz w:val="12"/>
                          <w:szCs w:val="12"/>
                        </w:rPr>
                        <w:t>逻辑电路图</w:t>
                      </w:r>
                    </w:p>
                    <w:p w14:paraId="70BC8029" w14:textId="77777777" w:rsidR="00BE6CC3" w:rsidRDefault="00BE6CC3" w:rsidP="00BE6CC3">
                      <w:pPr>
                        <w:spacing w:line="240" w:lineRule="auto"/>
                        <w:rPr>
                          <w:rFonts w:hint="eastAsia"/>
                          <w:sz w:val="12"/>
                          <w:szCs w:val="12"/>
                        </w:rPr>
                      </w:pPr>
                    </w:p>
                    <w:p w14:paraId="1F11A1FD" w14:textId="77777777" w:rsidR="00BE6CC3" w:rsidRDefault="00BE6CC3" w:rsidP="00BE6CC3">
                      <w:pPr>
                        <w:spacing w:line="240" w:lineRule="auto"/>
                        <w:rPr>
                          <w:rFonts w:hint="eastAsia"/>
                          <w:sz w:val="12"/>
                          <w:szCs w:val="12"/>
                        </w:rPr>
                      </w:pPr>
                    </w:p>
                    <w:p w14:paraId="093EA598" w14:textId="77777777" w:rsidR="00BE6CC3" w:rsidRDefault="00BE6CC3" w:rsidP="00BE6CC3">
                      <w:pPr>
                        <w:spacing w:line="240" w:lineRule="auto"/>
                        <w:rPr>
                          <w:rFonts w:hint="eastAsia"/>
                          <w:sz w:val="12"/>
                          <w:szCs w:val="12"/>
                        </w:rPr>
                      </w:pPr>
                    </w:p>
                    <w:p w14:paraId="695E1EBD" w14:textId="7D94892C" w:rsidR="00BE6CC3" w:rsidRPr="00BE6CC3" w:rsidRDefault="00BE6CC3" w:rsidP="00BE6CC3">
                      <w:pPr>
                        <w:spacing w:line="240" w:lineRule="auto"/>
                        <w:rPr>
                          <w:rFonts w:hint="eastAsia"/>
                          <w:sz w:val="12"/>
                          <w:szCs w:val="12"/>
                        </w:rPr>
                      </w:pPr>
                      <w:r>
                        <w:rPr>
                          <w:rFonts w:hint="eastAsia"/>
                          <w:sz w:val="12"/>
                          <w:szCs w:val="12"/>
                        </w:rPr>
                        <w:t xml:space="preserve">   </w:t>
                      </w:r>
                      <w:r>
                        <w:rPr>
                          <w:rFonts w:hint="eastAsia"/>
                          <w:sz w:val="12"/>
                          <w:szCs w:val="12"/>
                        </w:rPr>
                        <w:t>真值表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E6CC3">
        <w:rPr>
          <w:noProof/>
        </w:rPr>
        <w:drawing>
          <wp:anchor distT="0" distB="0" distL="114300" distR="114300" simplePos="0" relativeHeight="251712512" behindDoc="0" locked="0" layoutInCell="1" allowOverlap="1" wp14:anchorId="0612F26A" wp14:editId="083D8396">
            <wp:simplePos x="0" y="0"/>
            <wp:positionH relativeFrom="margin">
              <wp:posOffset>-38735</wp:posOffset>
            </wp:positionH>
            <wp:positionV relativeFrom="paragraph">
              <wp:posOffset>433070</wp:posOffset>
            </wp:positionV>
            <wp:extent cx="1353820" cy="929005"/>
            <wp:effectExtent l="0" t="0" r="0" b="4445"/>
            <wp:wrapThrough wrapText="bothSides">
              <wp:wrapPolygon edited="0">
                <wp:start x="0" y="0"/>
                <wp:lineTo x="0" y="21260"/>
                <wp:lineTo x="21276" y="21260"/>
                <wp:lineTo x="21276" y="0"/>
                <wp:lineTo x="0" y="0"/>
              </wp:wrapPolygon>
            </wp:wrapThrough>
            <wp:docPr id="1628674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74893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382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C6DC9E" w14:textId="2ACB3EBF" w:rsidR="003A6FF7" w:rsidRDefault="0007613C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5720BDF" wp14:editId="0F037731">
                <wp:simplePos x="0" y="0"/>
                <wp:positionH relativeFrom="column">
                  <wp:posOffset>-672220</wp:posOffset>
                </wp:positionH>
                <wp:positionV relativeFrom="page">
                  <wp:posOffset>5703683</wp:posOffset>
                </wp:positionV>
                <wp:extent cx="5296277" cy="651510"/>
                <wp:effectExtent l="0" t="0" r="0" b="0"/>
                <wp:wrapNone/>
                <wp:docPr id="631610031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6277" cy="651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F4698C" w14:textId="77777777" w:rsidR="0007613C" w:rsidRPr="0007613C" w:rsidRDefault="0007613C" w:rsidP="0007613C">
                            <w:pP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五</w:t>
                            </w:r>
                            <w:r w:rsidRPr="0007613C"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．实验</w:t>
                            </w:r>
                            <w: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结果（</w:t>
                            </w:r>
                            <w: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包括测量数据、曲线、图形等）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720BDF" id="_x0000_s1047" type="#_x0000_t202" style="position:absolute;margin-left:-52.95pt;margin-top:449.1pt;width:417.05pt;height:51.3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" filled="f" stroked="f" strokeweight=".5pt">
                <v:textbox>
                  <w:txbxContent>
                    <w:p w14:paraId="3CF4698C" w14:textId="77777777" w:rsidR="0007613C" w:rsidRPr="0007613C" w:rsidRDefault="0007613C" w:rsidP="0007613C">
                      <w:pP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</w:pPr>
                      <w: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五</w:t>
                      </w:r>
                      <w:r w:rsidRPr="0007613C"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．实验</w:t>
                      </w:r>
                      <w: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结果（</w:t>
                      </w:r>
                      <w: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包括测量数据、曲线、图形等）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1A0A7783" w14:textId="5A795615" w:rsidR="003A6FF7" w:rsidRDefault="00EC3099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11488" behindDoc="1" locked="0" layoutInCell="1" allowOverlap="1" wp14:anchorId="5C38DA35" wp14:editId="1414D646">
            <wp:simplePos x="0" y="0"/>
            <wp:positionH relativeFrom="column">
              <wp:posOffset>3121595</wp:posOffset>
            </wp:positionH>
            <wp:positionV relativeFrom="paragraph">
              <wp:posOffset>405506</wp:posOffset>
            </wp:positionV>
            <wp:extent cx="1698171" cy="842339"/>
            <wp:effectExtent l="0" t="0" r="0" b="0"/>
            <wp:wrapNone/>
            <wp:docPr id="1593522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2235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8171" cy="8423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979576" w14:textId="000CEF0B" w:rsidR="003A6FF7" w:rsidRDefault="00BE6CC3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10464" behindDoc="1" locked="0" layoutInCell="1" allowOverlap="1" wp14:anchorId="2CEF6507" wp14:editId="7267D2F4">
            <wp:simplePos x="0" y="0"/>
            <wp:positionH relativeFrom="margin">
              <wp:posOffset>-86463</wp:posOffset>
            </wp:positionH>
            <wp:positionV relativeFrom="paragraph">
              <wp:posOffset>126702</wp:posOffset>
            </wp:positionV>
            <wp:extent cx="1810385" cy="857885"/>
            <wp:effectExtent l="0" t="0" r="0" b="0"/>
            <wp:wrapNone/>
            <wp:docPr id="2115057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057376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0385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6FF7"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1" locked="1" layoutInCell="1" allowOverlap="1" wp14:anchorId="32B3026D" wp14:editId="0ABA9A3A">
                <wp:simplePos x="0" y="0"/>
                <wp:positionH relativeFrom="column">
                  <wp:posOffset>-617899</wp:posOffset>
                </wp:positionH>
                <wp:positionV relativeFrom="page">
                  <wp:posOffset>534154</wp:posOffset>
                </wp:positionV>
                <wp:extent cx="6508800" cy="9651600"/>
                <wp:effectExtent l="0" t="0" r="25400" b="26035"/>
                <wp:wrapNone/>
                <wp:docPr id="1096256910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8800" cy="9651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B3F62D" id="矩形 6" o:spid="_x0000_s1026" style="position:absolute;left:0;text-align:left;margin-left:-48.65pt;margin-top:42.05pt;width:512.5pt;height:759.9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" filled="f" strokecolor="black [3213]" strokeweight="1pt">
                <w10:wrap anchory="page"/>
                <w10:anchorlock/>
              </v:rect>
            </w:pict>
          </mc:Fallback>
        </mc:AlternateContent>
      </w:r>
    </w:p>
    <w:p w14:paraId="384DA489" w14:textId="69E67535" w:rsidR="003A6FF7" w:rsidRDefault="00EC3099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2752" behindDoc="1" locked="0" layoutInCell="1" allowOverlap="1" wp14:anchorId="3BEB0E89" wp14:editId="492BC816">
                <wp:simplePos x="0" y="0"/>
                <wp:positionH relativeFrom="column">
                  <wp:posOffset>2540570</wp:posOffset>
                </wp:positionH>
                <wp:positionV relativeFrom="paragraph">
                  <wp:posOffset>359746</wp:posOffset>
                </wp:positionV>
                <wp:extent cx="3004457" cy="246328"/>
                <wp:effectExtent l="0" t="0" r="5715" b="1905"/>
                <wp:wrapNone/>
                <wp:docPr id="315793611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3004457" cy="2463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BF3878" w14:textId="5B3E82C7" w:rsidR="00EC3099" w:rsidRPr="00EC3099" w:rsidRDefault="00EC3099" w:rsidP="00EC3099">
                            <w:pPr>
                              <w:spacing w:after="0" w:line="160" w:lineRule="exact"/>
                              <w:rPr>
                                <w:rFonts w:hint="eastAsia"/>
                                <w:sz w:val="16"/>
                                <w:szCs w:val="16"/>
                              </w:rPr>
                            </w:pPr>
                            <w:r w:rsidRPr="00EC3099">
                              <w:rPr>
                                <w:sz w:val="16"/>
                                <w:szCs w:val="16"/>
                              </w:rPr>
                              <w:t>LT（</w:t>
                            </w:r>
                            <w:r w:rsidRPr="00EC3099">
                              <w:rPr>
                                <w:sz w:val="16"/>
                                <w:szCs w:val="16"/>
                              </w:rPr>
                              <w:t>测试灯）用于强制全亮显示，BI（消隐）用于关闭显示。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B0E89" id="文本框 28" o:spid="_x0000_s1048" type="#_x0000_t202" style="position:absolute;margin-left:200.05pt;margin-top:28.35pt;width:236.55pt;height:19.4pt;z-index:-25159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" stroked="f">
                <v:textbox>
                  <w:txbxContent>
                    <w:p w14:paraId="11BF3878" w14:textId="5B3E82C7" w:rsidR="00EC3099" w:rsidRPr="00EC3099" w:rsidRDefault="00EC3099" w:rsidP="00EC3099">
                      <w:pPr>
                        <w:spacing w:after="0" w:line="160" w:lineRule="exact"/>
                        <w:rPr>
                          <w:rFonts w:hint="eastAsia"/>
                          <w:sz w:val="16"/>
                          <w:szCs w:val="16"/>
                        </w:rPr>
                      </w:pPr>
                      <w:r w:rsidRPr="00EC3099">
                        <w:rPr>
                          <w:sz w:val="16"/>
                          <w:szCs w:val="16"/>
                        </w:rPr>
                        <w:t>LT（</w:t>
                      </w:r>
                      <w:r w:rsidRPr="00EC3099">
                        <w:rPr>
                          <w:sz w:val="16"/>
                          <w:szCs w:val="16"/>
                        </w:rPr>
                        <w:t>测试灯）用于强制全亮显示，BI（消隐）用于关闭显示。</w:t>
                      </w:r>
                    </w:p>
                  </w:txbxContent>
                </v:textbox>
              </v:shape>
            </w:pict>
          </mc:Fallback>
        </mc:AlternateContent>
      </w:r>
    </w:p>
    <w:p w14:paraId="15ADFF5A" w14:textId="36414122" w:rsidR="003A6FF7" w:rsidRDefault="00F25872" w:rsidP="003A6FF7">
      <w:pPr>
        <w:rPr>
          <w:rFonts w:ascii="华文宋体" w:eastAsia="华文宋体" w:hAnsi="华文宋体" w:hint="eastAsia"/>
          <w:sz w:val="32"/>
          <w:szCs w:val="32"/>
        </w:rPr>
      </w:pPr>
      <w:r w:rsidRPr="00BE6CC3"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19680" behindDoc="1" locked="0" layoutInCell="1" allowOverlap="1" wp14:anchorId="0CC307C9" wp14:editId="3BB3422C">
                <wp:simplePos x="0" y="0"/>
                <wp:positionH relativeFrom="column">
                  <wp:posOffset>-150495</wp:posOffset>
                </wp:positionH>
                <wp:positionV relativeFrom="paragraph">
                  <wp:posOffset>146050</wp:posOffset>
                </wp:positionV>
                <wp:extent cx="5165090" cy="1097280"/>
                <wp:effectExtent l="0" t="0" r="0" b="0"/>
                <wp:wrapNone/>
                <wp:docPr id="162761498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65090" cy="1097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97998A" w14:textId="1E5AAB94" w:rsidR="00043317" w:rsidRPr="00F25872" w:rsidRDefault="00043317" w:rsidP="00043317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spacing w:line="240" w:lineRule="auto"/>
                              <w:ind w:left="357" w:firstLineChars="0" w:hanging="357"/>
                              <w:rPr>
                                <w:rFonts w:hint="eastAsia"/>
                                <w:sz w:val="12"/>
                                <w:szCs w:val="12"/>
                              </w:rPr>
                            </w:pPr>
                            <w:r w:rsidRPr="00F25872">
                              <w:rPr>
                                <w:rFonts w:hint="eastAsia"/>
                                <w:sz w:val="12"/>
                                <w:szCs w:val="12"/>
                              </w:rPr>
                              <w:t>逻辑电路图</w:t>
                            </w:r>
                            <w:r w:rsidR="00F25872">
                              <w:rPr>
                                <w:rFonts w:hint="eastAsia"/>
                                <w:sz w:val="12"/>
                                <w:szCs w:val="12"/>
                              </w:rPr>
                              <w:t xml:space="preserve">                                                     </w:t>
                            </w:r>
                            <w:r w:rsidRPr="00F25872">
                              <w:rPr>
                                <w:rFonts w:hint="eastAsia"/>
                                <w:sz w:val="12"/>
                                <w:szCs w:val="12"/>
                              </w:rPr>
                              <w:t xml:space="preserve">   </w:t>
                            </w:r>
                            <w:r w:rsidRPr="00F25872">
                              <w:rPr>
                                <w:rFonts w:hint="eastAsia"/>
                                <w:sz w:val="12"/>
                                <w:szCs w:val="12"/>
                              </w:rPr>
                              <w:t>真值表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307C9" id="_x0000_s1049" type="#_x0000_t202" style="position:absolute;margin-left:-11.85pt;margin-top:11.5pt;width:406.7pt;height:86.4pt;z-index:-251596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" filled="f" stroked="f">
                <v:textbox>
                  <w:txbxContent>
                    <w:p w14:paraId="4197998A" w14:textId="1E5AAB94" w:rsidR="00043317" w:rsidRPr="00F25872" w:rsidRDefault="00043317" w:rsidP="00043317">
                      <w:pPr>
                        <w:pStyle w:val="a8"/>
                        <w:numPr>
                          <w:ilvl w:val="0"/>
                          <w:numId w:val="1"/>
                        </w:numPr>
                        <w:spacing w:line="240" w:lineRule="auto"/>
                        <w:ind w:left="357" w:firstLineChars="0" w:hanging="357"/>
                        <w:rPr>
                          <w:rFonts w:hint="eastAsia"/>
                          <w:sz w:val="12"/>
                          <w:szCs w:val="12"/>
                        </w:rPr>
                      </w:pPr>
                      <w:r w:rsidRPr="00F25872">
                        <w:rPr>
                          <w:rFonts w:hint="eastAsia"/>
                          <w:sz w:val="12"/>
                          <w:szCs w:val="12"/>
                        </w:rPr>
                        <w:t>逻辑电路图</w:t>
                      </w:r>
                      <w:r w:rsidR="00F25872">
                        <w:rPr>
                          <w:rFonts w:hint="eastAsia"/>
                          <w:sz w:val="12"/>
                          <w:szCs w:val="12"/>
                        </w:rPr>
                        <w:t xml:space="preserve">                                                     </w:t>
                      </w:r>
                      <w:r w:rsidRPr="00F25872">
                        <w:rPr>
                          <w:rFonts w:hint="eastAsia"/>
                          <w:sz w:val="12"/>
                          <w:szCs w:val="12"/>
                        </w:rPr>
                        <w:t xml:space="preserve">   </w:t>
                      </w:r>
                      <w:r w:rsidRPr="00F25872">
                        <w:rPr>
                          <w:rFonts w:hint="eastAsia"/>
                          <w:sz w:val="12"/>
                          <w:szCs w:val="12"/>
                        </w:rPr>
                        <w:t>真值表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0704" behindDoc="1" locked="0" layoutInCell="1" allowOverlap="1" wp14:anchorId="767E635F" wp14:editId="0EA37CEC">
            <wp:simplePos x="0" y="0"/>
            <wp:positionH relativeFrom="margin">
              <wp:posOffset>-1193</wp:posOffset>
            </wp:positionH>
            <wp:positionV relativeFrom="paragraph">
              <wp:posOffset>339699</wp:posOffset>
            </wp:positionV>
            <wp:extent cx="1958975" cy="1048385"/>
            <wp:effectExtent l="0" t="0" r="3175" b="0"/>
            <wp:wrapNone/>
            <wp:docPr id="1116792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92613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975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1728" behindDoc="1" locked="0" layoutInCell="1" allowOverlap="1" wp14:anchorId="3CC377E8" wp14:editId="685A7C84">
            <wp:simplePos x="0" y="0"/>
            <wp:positionH relativeFrom="column">
              <wp:posOffset>2667700</wp:posOffset>
            </wp:positionH>
            <wp:positionV relativeFrom="paragraph">
              <wp:posOffset>399778</wp:posOffset>
            </wp:positionV>
            <wp:extent cx="2417600" cy="989045"/>
            <wp:effectExtent l="0" t="0" r="1905" b="1905"/>
            <wp:wrapNone/>
            <wp:docPr id="1300357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57376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7600" cy="989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29E288" w14:textId="1D734BC8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14E45626" w14:textId="07585B78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16C9A202" w14:textId="57648287" w:rsidR="003A6FF7" w:rsidRDefault="00B536EC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729920" behindDoc="0" locked="0" layoutInCell="1" allowOverlap="1" wp14:anchorId="6B6E3228" wp14:editId="2758CC5E">
            <wp:simplePos x="0" y="0"/>
            <wp:positionH relativeFrom="margin">
              <wp:posOffset>2725093</wp:posOffset>
            </wp:positionH>
            <wp:positionV relativeFrom="paragraph">
              <wp:posOffset>77143</wp:posOffset>
            </wp:positionV>
            <wp:extent cx="2507810" cy="234296"/>
            <wp:effectExtent l="0" t="0" r="0" b="0"/>
            <wp:wrapNone/>
            <wp:docPr id="1618800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800247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7810" cy="2342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8896" behindDoc="0" locked="0" layoutInCell="1" allowOverlap="1" wp14:anchorId="7D63F564" wp14:editId="61E4F35B">
            <wp:simplePos x="0" y="0"/>
            <wp:positionH relativeFrom="margin">
              <wp:posOffset>689529</wp:posOffset>
            </wp:positionH>
            <wp:positionV relativeFrom="paragraph">
              <wp:posOffset>80664</wp:posOffset>
            </wp:positionV>
            <wp:extent cx="1973656" cy="479276"/>
            <wp:effectExtent l="0" t="0" r="0" b="0"/>
            <wp:wrapNone/>
            <wp:docPr id="2061659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59523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3656" cy="4792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6F8E"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7D9494B4" wp14:editId="7C1C390B">
                <wp:simplePos x="0" y="0"/>
                <wp:positionH relativeFrom="column">
                  <wp:posOffset>-101851</wp:posOffset>
                </wp:positionH>
                <wp:positionV relativeFrom="paragraph">
                  <wp:posOffset>45267</wp:posOffset>
                </wp:positionV>
                <wp:extent cx="5236340" cy="2476123"/>
                <wp:effectExtent l="0" t="0" r="2540" b="635"/>
                <wp:wrapNone/>
                <wp:docPr id="898972495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236340" cy="247612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EB0236" w14:textId="77777777" w:rsidR="003B750A" w:rsidRPr="0019638C" w:rsidRDefault="00706F8E" w:rsidP="0019638C">
                            <w:pPr>
                              <w:spacing w:line="240" w:lineRule="exact"/>
                              <w:rPr>
                                <w:sz w:val="18"/>
                                <w:szCs w:val="18"/>
                              </w:rPr>
                            </w:pPr>
                            <w:r w:rsidRPr="0019638C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4.</w:t>
                            </w:r>
                            <w:r w:rsidR="003B750A" w:rsidRPr="0019638C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逻辑表达式</w:t>
                            </w:r>
                          </w:p>
                          <w:p w14:paraId="5C8695C4" w14:textId="77777777" w:rsidR="00B536EC" w:rsidRDefault="00B536EC" w:rsidP="00D264D4">
                            <w:pPr>
                              <w:spacing w:line="240" w:lineRule="exact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</w:p>
                          <w:p w14:paraId="7AEC471E" w14:textId="2E41E3BB" w:rsidR="00D264D4" w:rsidRPr="0019638C" w:rsidRDefault="0019638C" w:rsidP="00D264D4">
                            <w:pPr>
                              <w:spacing w:line="240" w:lineRule="exact"/>
                              <w:rPr>
                                <w:sz w:val="18"/>
                                <w:szCs w:val="18"/>
                              </w:rPr>
                            </w:pPr>
                            <w:r w:rsidRPr="0019638C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电路图</w:t>
                            </w:r>
                            <w:r w:rsidR="00D264D4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                                      </w:t>
                            </w:r>
                            <w:r w:rsidR="00D264D4" w:rsidRPr="0019638C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真值表</w:t>
                            </w:r>
                          </w:p>
                          <w:p w14:paraId="6DF7D372" w14:textId="557146BA" w:rsidR="0019638C" w:rsidRPr="0019638C" w:rsidRDefault="0019638C" w:rsidP="0019638C">
                            <w:pPr>
                              <w:spacing w:line="240" w:lineRule="exact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</w:p>
                          <w:p w14:paraId="606E325C" w14:textId="77777777" w:rsidR="0019638C" w:rsidRPr="0019638C" w:rsidRDefault="0019638C" w:rsidP="0019638C">
                            <w:pPr>
                              <w:spacing w:line="240" w:lineRule="exact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ABD6AF9" w14:textId="77777777" w:rsidR="0019638C" w:rsidRPr="0019638C" w:rsidRDefault="0019638C" w:rsidP="0019638C">
                            <w:pPr>
                              <w:spacing w:line="240" w:lineRule="exact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0CE2D2C" w14:textId="77777777" w:rsidR="0019638C" w:rsidRPr="0019638C" w:rsidRDefault="0019638C" w:rsidP="0019638C">
                            <w:pPr>
                              <w:spacing w:line="240" w:lineRule="exact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</w:p>
                          <w:p w14:paraId="2B04662D" w14:textId="17638743" w:rsidR="0019638C" w:rsidRPr="0019638C" w:rsidRDefault="00D264D4" w:rsidP="0019638C">
                            <w:pPr>
                              <w:spacing w:line="240" w:lineRule="exact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5. 电路图</w:t>
                            </w:r>
                            <w:r w:rsidR="00970986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                                  真值表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494B4" id="文本框 29" o:spid="_x0000_s1050" type="#_x0000_t202" style="position:absolute;margin-left:-8pt;margin-top:3.55pt;width:412.3pt;height:194.95pt;z-index:2516582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" stroked="f">
                <v:textbox>
                  <w:txbxContent>
                    <w:p w14:paraId="18EB0236" w14:textId="77777777" w:rsidR="003B750A" w:rsidRPr="0019638C" w:rsidRDefault="00706F8E" w:rsidP="0019638C">
                      <w:pPr>
                        <w:spacing w:line="240" w:lineRule="exact"/>
                        <w:rPr>
                          <w:sz w:val="18"/>
                          <w:szCs w:val="18"/>
                        </w:rPr>
                      </w:pPr>
                      <w:r w:rsidRPr="0019638C">
                        <w:rPr>
                          <w:rFonts w:hint="eastAsia"/>
                          <w:sz w:val="18"/>
                          <w:szCs w:val="18"/>
                        </w:rPr>
                        <w:t>4.</w:t>
                      </w:r>
                      <w:r w:rsidR="003B750A" w:rsidRPr="0019638C">
                        <w:rPr>
                          <w:rFonts w:hint="eastAsia"/>
                          <w:sz w:val="18"/>
                          <w:szCs w:val="18"/>
                        </w:rPr>
                        <w:t>逻辑表达式</w:t>
                      </w:r>
                    </w:p>
                    <w:p w14:paraId="5C8695C4" w14:textId="77777777" w:rsidR="00B536EC" w:rsidRDefault="00B536EC" w:rsidP="00D264D4">
                      <w:pPr>
                        <w:spacing w:line="240" w:lineRule="exact"/>
                        <w:rPr>
                          <w:rFonts w:hint="eastAsia"/>
                          <w:sz w:val="18"/>
                          <w:szCs w:val="18"/>
                        </w:rPr>
                      </w:pPr>
                    </w:p>
                    <w:p w14:paraId="7AEC471E" w14:textId="2E41E3BB" w:rsidR="00D264D4" w:rsidRPr="0019638C" w:rsidRDefault="0019638C" w:rsidP="00D264D4">
                      <w:pPr>
                        <w:spacing w:line="240" w:lineRule="exact"/>
                        <w:rPr>
                          <w:sz w:val="18"/>
                          <w:szCs w:val="18"/>
                        </w:rPr>
                      </w:pPr>
                      <w:r w:rsidRPr="0019638C">
                        <w:rPr>
                          <w:rFonts w:hint="eastAsia"/>
                          <w:sz w:val="18"/>
                          <w:szCs w:val="18"/>
                        </w:rPr>
                        <w:t>电路图</w:t>
                      </w:r>
                      <w:r w:rsidR="00D264D4">
                        <w:rPr>
                          <w:rFonts w:hint="eastAsia"/>
                          <w:sz w:val="18"/>
                          <w:szCs w:val="18"/>
                        </w:rPr>
                        <w:t xml:space="preserve">                                         </w:t>
                      </w:r>
                      <w:r w:rsidR="00D264D4" w:rsidRPr="0019638C">
                        <w:rPr>
                          <w:rFonts w:hint="eastAsia"/>
                          <w:sz w:val="18"/>
                          <w:szCs w:val="18"/>
                        </w:rPr>
                        <w:t>真值表</w:t>
                      </w:r>
                    </w:p>
                    <w:p w14:paraId="6DF7D372" w14:textId="557146BA" w:rsidR="0019638C" w:rsidRPr="0019638C" w:rsidRDefault="0019638C" w:rsidP="0019638C">
                      <w:pPr>
                        <w:spacing w:line="240" w:lineRule="exact"/>
                        <w:rPr>
                          <w:rFonts w:hint="eastAsia"/>
                          <w:sz w:val="18"/>
                          <w:szCs w:val="18"/>
                        </w:rPr>
                      </w:pPr>
                    </w:p>
                    <w:p w14:paraId="606E325C" w14:textId="77777777" w:rsidR="0019638C" w:rsidRPr="0019638C" w:rsidRDefault="0019638C" w:rsidP="0019638C">
                      <w:pPr>
                        <w:spacing w:line="240" w:lineRule="exact"/>
                        <w:rPr>
                          <w:sz w:val="18"/>
                          <w:szCs w:val="18"/>
                        </w:rPr>
                      </w:pPr>
                    </w:p>
                    <w:p w14:paraId="3ABD6AF9" w14:textId="77777777" w:rsidR="0019638C" w:rsidRPr="0019638C" w:rsidRDefault="0019638C" w:rsidP="0019638C">
                      <w:pPr>
                        <w:spacing w:line="240" w:lineRule="exact"/>
                        <w:rPr>
                          <w:sz w:val="18"/>
                          <w:szCs w:val="18"/>
                        </w:rPr>
                      </w:pPr>
                    </w:p>
                    <w:p w14:paraId="20CE2D2C" w14:textId="77777777" w:rsidR="0019638C" w:rsidRPr="0019638C" w:rsidRDefault="0019638C" w:rsidP="0019638C">
                      <w:pPr>
                        <w:spacing w:line="240" w:lineRule="exact"/>
                        <w:rPr>
                          <w:rFonts w:hint="eastAsia"/>
                          <w:sz w:val="18"/>
                          <w:szCs w:val="18"/>
                        </w:rPr>
                      </w:pPr>
                    </w:p>
                    <w:p w14:paraId="2B04662D" w14:textId="17638743" w:rsidR="0019638C" w:rsidRPr="0019638C" w:rsidRDefault="00D264D4" w:rsidP="0019638C">
                      <w:pPr>
                        <w:spacing w:line="240" w:lineRule="exact"/>
                        <w:rPr>
                          <w:rFonts w:hint="eastAsia"/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5. 电路图</w:t>
                      </w:r>
                      <w:r w:rsidR="00970986">
                        <w:rPr>
                          <w:rFonts w:hint="eastAsia"/>
                          <w:sz w:val="18"/>
                          <w:szCs w:val="18"/>
                        </w:rPr>
                        <w:t xml:space="preserve">                                     真值表</w:t>
                      </w:r>
                    </w:p>
                  </w:txbxContent>
                </v:textbox>
              </v:shape>
            </w:pict>
          </mc:Fallback>
        </mc:AlternateContent>
      </w:r>
      <w:r w:rsidR="00A85535"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C9D59B" wp14:editId="5CADCDF8">
                <wp:simplePos x="0" y="0"/>
                <wp:positionH relativeFrom="margin">
                  <wp:align>center</wp:align>
                </wp:positionH>
                <wp:positionV relativeFrom="paragraph">
                  <wp:posOffset>-429895</wp:posOffset>
                </wp:positionV>
                <wp:extent cx="6509442" cy="9705315"/>
                <wp:effectExtent l="0" t="0" r="24765" b="10795"/>
                <wp:wrapNone/>
                <wp:docPr id="91512211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9442" cy="97053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1B8746" id="矩形 7" o:spid="_x0000_s1026" style="position:absolute;left:0;text-align:left;margin-left:0;margin-top:-33.85pt;width:512.55pt;height:764.2pt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" filled="f" strokecolor="black [3213]" strokeweight="1pt">
                <w10:wrap anchorx="margin"/>
              </v:rect>
            </w:pict>
          </mc:Fallback>
        </mc:AlternateContent>
      </w:r>
    </w:p>
    <w:p w14:paraId="5058F507" w14:textId="50CA6F6C" w:rsidR="003A6FF7" w:rsidRDefault="00B536EC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24800" behindDoc="0" locked="0" layoutInCell="1" allowOverlap="1" wp14:anchorId="498C9A74" wp14:editId="7F7A93AA">
            <wp:simplePos x="0" y="0"/>
            <wp:positionH relativeFrom="margin">
              <wp:posOffset>2654853</wp:posOffset>
            </wp:positionH>
            <wp:positionV relativeFrom="paragraph">
              <wp:posOffset>290981</wp:posOffset>
            </wp:positionV>
            <wp:extent cx="2054860" cy="1040130"/>
            <wp:effectExtent l="0" t="0" r="2540" b="7620"/>
            <wp:wrapNone/>
            <wp:docPr id="2029779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51544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486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5824" behindDoc="0" locked="0" layoutInCell="1" allowOverlap="1" wp14:anchorId="56EF8615" wp14:editId="466D90D0">
            <wp:simplePos x="0" y="0"/>
            <wp:positionH relativeFrom="margin">
              <wp:posOffset>-27387</wp:posOffset>
            </wp:positionH>
            <wp:positionV relativeFrom="paragraph">
              <wp:posOffset>263097</wp:posOffset>
            </wp:positionV>
            <wp:extent cx="2584450" cy="1109345"/>
            <wp:effectExtent l="0" t="0" r="6350" b="0"/>
            <wp:wrapNone/>
            <wp:docPr id="772342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4228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BCE043" w14:textId="4A3BB941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0BF45890" w14:textId="19E3DAD1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37F64748" w14:textId="6FF92672" w:rsidR="003A6FF7" w:rsidRDefault="00970986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30944" behindDoc="0" locked="0" layoutInCell="1" allowOverlap="1" wp14:anchorId="3891D95A" wp14:editId="6048D1A8">
            <wp:simplePos x="0" y="0"/>
            <wp:positionH relativeFrom="column">
              <wp:posOffset>2586406</wp:posOffset>
            </wp:positionH>
            <wp:positionV relativeFrom="paragraph">
              <wp:posOffset>235422</wp:posOffset>
            </wp:positionV>
            <wp:extent cx="2186412" cy="907364"/>
            <wp:effectExtent l="0" t="0" r="4445" b="7620"/>
            <wp:wrapNone/>
            <wp:docPr id="1343655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5584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6412" cy="9073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64D4">
        <w:rPr>
          <w:noProof/>
        </w:rPr>
        <w:drawing>
          <wp:anchor distT="0" distB="0" distL="114300" distR="114300" simplePos="0" relativeHeight="251726848" behindDoc="0" locked="0" layoutInCell="1" allowOverlap="1" wp14:anchorId="4B40C70E" wp14:editId="18E2E9DC">
            <wp:simplePos x="0" y="0"/>
            <wp:positionH relativeFrom="margin">
              <wp:align>left</wp:align>
            </wp:positionH>
            <wp:positionV relativeFrom="paragraph">
              <wp:posOffset>71447</wp:posOffset>
            </wp:positionV>
            <wp:extent cx="2532096" cy="1109050"/>
            <wp:effectExtent l="0" t="0" r="1905" b="0"/>
            <wp:wrapNone/>
            <wp:docPr id="1445931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31746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6386" cy="11153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196D1E" w14:textId="118D2CB7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307C218B" w14:textId="3E52AEEA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251F9EE6" w14:textId="1C68FCCE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491FA962" w14:textId="67F85607" w:rsidR="003A6FF7" w:rsidRDefault="001F57F8" w:rsidP="003A6FF7">
      <w:pPr>
        <w:rPr>
          <w:rFonts w:ascii="华文宋体" w:eastAsia="华文宋体" w:hAnsi="华文宋体" w:hint="eastAsia"/>
          <w:sz w:val="32"/>
          <w:szCs w:val="32"/>
        </w:rPr>
      </w:pPr>
      <w:r w:rsidRPr="00EA205C"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61100C88" wp14:editId="6ED36377">
                <wp:simplePos x="0" y="0"/>
                <wp:positionH relativeFrom="margin">
                  <wp:posOffset>-222664</wp:posOffset>
                </wp:positionH>
                <wp:positionV relativeFrom="paragraph">
                  <wp:posOffset>568947</wp:posOffset>
                </wp:positionV>
                <wp:extent cx="5632450" cy="1404620"/>
                <wp:effectExtent l="0" t="0" r="6350" b="6985"/>
                <wp:wrapSquare wrapText="bothSides"/>
                <wp:docPr id="28591833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2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5C6BE9" w14:textId="77777777" w:rsidR="001F57F8" w:rsidRDefault="001F57F8" w:rsidP="001F57F8">
                            <w:r w:rsidRPr="00EA205C">
                              <w:rPr>
                                <w:rFonts w:hint="eastAsia"/>
                              </w:rPr>
                              <w:t>用CD4511设计一个译码显示电路，要求显示的数字闪烁，即亮一下</w:t>
                            </w:r>
                            <w:proofErr w:type="gramStart"/>
                            <w:r w:rsidRPr="00EA205C">
                              <w:rPr>
                                <w:rFonts w:hint="eastAsia"/>
                              </w:rPr>
                              <w:t>灭</w:t>
                            </w:r>
                            <w:proofErr w:type="gramEnd"/>
                            <w:r w:rsidRPr="00EA205C">
                              <w:rPr>
                                <w:rFonts w:hint="eastAsia"/>
                              </w:rPr>
                              <w:t>一下。</w:t>
                            </w:r>
                          </w:p>
                          <w:p w14:paraId="244D27F0" w14:textId="69EBEDA7" w:rsidR="001E21CA" w:rsidRPr="001E21CA" w:rsidRDefault="001E21CA" w:rsidP="001F57F8">
                            <w:pPr>
                              <w:rPr>
                                <w:rFonts w:hint="eastAsia"/>
                              </w:rPr>
                            </w:pPr>
                            <w:r w:rsidRPr="001E21CA">
                              <w:t>利用BI输入端的信号延迟输入来控制消隐输入BI，就可以实现显示的数字进行闪烁。逻辑电路图下所示：通过非门的组合来完成信号的延迟。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100C88" id="_x0000_s1051" type="#_x0000_t202" style="position:absolute;margin-left:-17.55pt;margin-top:44.8pt;width:443.5pt;height:110.6pt;z-index:25170944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" stroked="f">
                <v:textbox style="mso-fit-shape-to-text:t">
                  <w:txbxContent>
                    <w:p w14:paraId="2A5C6BE9" w14:textId="77777777" w:rsidR="001F57F8" w:rsidRDefault="001F57F8" w:rsidP="001F57F8">
                      <w:r w:rsidRPr="00EA205C">
                        <w:rPr>
                          <w:rFonts w:hint="eastAsia"/>
                        </w:rPr>
                        <w:t>用CD4511设计一个译码显示电路，要求显示的数字闪烁，即亮一下</w:t>
                      </w:r>
                      <w:proofErr w:type="gramStart"/>
                      <w:r w:rsidRPr="00EA205C">
                        <w:rPr>
                          <w:rFonts w:hint="eastAsia"/>
                        </w:rPr>
                        <w:t>灭</w:t>
                      </w:r>
                      <w:proofErr w:type="gramEnd"/>
                      <w:r w:rsidRPr="00EA205C">
                        <w:rPr>
                          <w:rFonts w:hint="eastAsia"/>
                        </w:rPr>
                        <w:t>一下。</w:t>
                      </w:r>
                    </w:p>
                    <w:p w14:paraId="244D27F0" w14:textId="69EBEDA7" w:rsidR="001E21CA" w:rsidRPr="001E21CA" w:rsidRDefault="001E21CA" w:rsidP="001F57F8">
                      <w:pPr>
                        <w:rPr>
                          <w:rFonts w:hint="eastAsia"/>
                        </w:rPr>
                      </w:pPr>
                      <w:r w:rsidRPr="001E21CA">
                        <w:t>利用BI输入端的信号延迟输入来控制消隐输入BI，就可以实现显示的数字进行闪烁。逻辑电路图下所示：通过非门的组合来完成信号的延迟。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EB1E78C" w14:textId="140528A1" w:rsidR="003A6FF7" w:rsidRDefault="00FA6925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731968" behindDoc="0" locked="0" layoutInCell="1" allowOverlap="1" wp14:anchorId="24F46EA0" wp14:editId="1C9E795E">
            <wp:simplePos x="0" y="0"/>
            <wp:positionH relativeFrom="column">
              <wp:posOffset>2263</wp:posOffset>
            </wp:positionH>
            <wp:positionV relativeFrom="paragraph">
              <wp:posOffset>1449460</wp:posOffset>
            </wp:positionV>
            <wp:extent cx="5274310" cy="2172970"/>
            <wp:effectExtent l="0" t="0" r="2540" b="0"/>
            <wp:wrapNone/>
            <wp:docPr id="520240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40538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0CC29E" w14:textId="77777777" w:rsidR="003A6FF7" w:rsidRDefault="0007613C" w:rsidP="003A6FF7">
      <w:pPr>
        <w:rPr>
          <w:rFonts w:ascii="华文宋体" w:eastAsia="华文宋体" w:hAnsi="华文宋体" w:hint="eastAsia"/>
          <w:sz w:val="32"/>
          <w:szCs w:val="32"/>
        </w:rPr>
      </w:pPr>
      <w:r>
        <w:rPr>
          <w:rFonts w:ascii="华文宋体" w:eastAsia="华文宋体" w:hAnsi="华文宋体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6CB67E9" wp14:editId="745E3FAA">
                <wp:simplePos x="0" y="0"/>
                <wp:positionH relativeFrom="column">
                  <wp:posOffset>-651850</wp:posOffset>
                </wp:positionH>
                <wp:positionV relativeFrom="page">
                  <wp:posOffset>5032287</wp:posOffset>
                </wp:positionV>
                <wp:extent cx="2878455" cy="651510"/>
                <wp:effectExtent l="0" t="0" r="0" b="0"/>
                <wp:wrapNone/>
                <wp:docPr id="2066530574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8455" cy="651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FF349A" w14:textId="77777777" w:rsidR="0007613C" w:rsidRPr="0007613C" w:rsidRDefault="0007613C" w:rsidP="0007613C">
                            <w:pP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六</w:t>
                            </w:r>
                            <w:r w:rsidRPr="0007613C"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．实验</w:t>
                            </w:r>
                            <w:r>
                              <w:rPr>
                                <w:rFonts w:ascii="华文宋体" w:eastAsia="华文宋体" w:hAnsi="华文宋体" w:hint="eastAsia"/>
                                <w:sz w:val="32"/>
                                <w:szCs w:val="32"/>
                              </w:rPr>
                              <w:t>思考题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CB67E9" id="_x0000_s1052" type="#_x0000_t202" style="position:absolute;margin-left:-51.35pt;margin-top:396.25pt;width:226.65pt;height:51.3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" filled="f" stroked="f" strokeweight=".5pt">
                <v:textbox>
                  <w:txbxContent>
                    <w:p w14:paraId="1DFF349A" w14:textId="77777777" w:rsidR="0007613C" w:rsidRPr="0007613C" w:rsidRDefault="0007613C" w:rsidP="0007613C">
                      <w:pP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</w:pPr>
                      <w: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六</w:t>
                      </w:r>
                      <w:r w:rsidRPr="0007613C"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．实验</w:t>
                      </w:r>
                      <w:r>
                        <w:rPr>
                          <w:rFonts w:ascii="华文宋体" w:eastAsia="华文宋体" w:hAnsi="华文宋体" w:hint="eastAsia"/>
                          <w:sz w:val="32"/>
                          <w:szCs w:val="32"/>
                        </w:rPr>
                        <w:t>思考题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69322A9" w14:textId="77777777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55A55927" w14:textId="77777777" w:rsid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p w14:paraId="5EFB76D3" w14:textId="20623C31" w:rsidR="003A6FF7" w:rsidRPr="003A6FF7" w:rsidRDefault="003A6FF7" w:rsidP="003A6FF7">
      <w:pPr>
        <w:rPr>
          <w:rFonts w:ascii="华文宋体" w:eastAsia="华文宋体" w:hAnsi="华文宋体" w:hint="eastAsia"/>
          <w:sz w:val="32"/>
          <w:szCs w:val="32"/>
        </w:rPr>
      </w:pPr>
    </w:p>
    <w:sectPr w:rsidR="003A6FF7" w:rsidRPr="003A6FF7" w:rsidSect="00E600C7">
      <w:pgSz w:w="11906" w:h="16838" w:code="9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2DC35B" w14:textId="77777777" w:rsidR="00B717BA" w:rsidRDefault="00B717BA" w:rsidP="00E40D3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3E62EC4" w14:textId="77777777" w:rsidR="00B717BA" w:rsidRDefault="00B717BA" w:rsidP="00E40D3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094DC9" w14:textId="77777777" w:rsidR="00B717BA" w:rsidRDefault="00B717BA" w:rsidP="00E40D3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7E3DA1C" w14:textId="77777777" w:rsidR="00B717BA" w:rsidRDefault="00B717BA" w:rsidP="00E40D3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9434BB6"/>
    <w:multiLevelType w:val="hybridMultilevel"/>
    <w:tmpl w:val="FDE6F336"/>
    <w:lvl w:ilvl="0" w:tplc="1E1800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92898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attachedTemplate r:id="rId1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E50"/>
    <w:rsid w:val="00043317"/>
    <w:rsid w:val="0007613C"/>
    <w:rsid w:val="000C4CEF"/>
    <w:rsid w:val="000E1C70"/>
    <w:rsid w:val="000F5250"/>
    <w:rsid w:val="0019638C"/>
    <w:rsid w:val="001A2E6F"/>
    <w:rsid w:val="001A4197"/>
    <w:rsid w:val="001D5378"/>
    <w:rsid w:val="001E21CA"/>
    <w:rsid w:val="001F57F8"/>
    <w:rsid w:val="002A1741"/>
    <w:rsid w:val="0032029B"/>
    <w:rsid w:val="00337CD6"/>
    <w:rsid w:val="0037681D"/>
    <w:rsid w:val="00385992"/>
    <w:rsid w:val="003A6FF7"/>
    <w:rsid w:val="003B750A"/>
    <w:rsid w:val="00415ABB"/>
    <w:rsid w:val="00455F21"/>
    <w:rsid w:val="004C6DC9"/>
    <w:rsid w:val="004E6D74"/>
    <w:rsid w:val="00530471"/>
    <w:rsid w:val="005854D9"/>
    <w:rsid w:val="00642E50"/>
    <w:rsid w:val="00655D0B"/>
    <w:rsid w:val="006D0D1F"/>
    <w:rsid w:val="00706F8E"/>
    <w:rsid w:val="00717647"/>
    <w:rsid w:val="00746DAD"/>
    <w:rsid w:val="007649B7"/>
    <w:rsid w:val="0082561E"/>
    <w:rsid w:val="00843E65"/>
    <w:rsid w:val="008A6CF6"/>
    <w:rsid w:val="008E2EDE"/>
    <w:rsid w:val="00970986"/>
    <w:rsid w:val="009B0442"/>
    <w:rsid w:val="009F0FD6"/>
    <w:rsid w:val="00A277B8"/>
    <w:rsid w:val="00A62564"/>
    <w:rsid w:val="00A7752A"/>
    <w:rsid w:val="00A85535"/>
    <w:rsid w:val="00AF4348"/>
    <w:rsid w:val="00B143FE"/>
    <w:rsid w:val="00B3458E"/>
    <w:rsid w:val="00B34DC2"/>
    <w:rsid w:val="00B536EC"/>
    <w:rsid w:val="00B6264F"/>
    <w:rsid w:val="00B661AC"/>
    <w:rsid w:val="00B717BA"/>
    <w:rsid w:val="00BC3A3A"/>
    <w:rsid w:val="00BE6CC3"/>
    <w:rsid w:val="00C1550D"/>
    <w:rsid w:val="00C65085"/>
    <w:rsid w:val="00C7002D"/>
    <w:rsid w:val="00CC4E07"/>
    <w:rsid w:val="00CE098D"/>
    <w:rsid w:val="00CF6833"/>
    <w:rsid w:val="00CF7D4B"/>
    <w:rsid w:val="00D264D4"/>
    <w:rsid w:val="00DD1533"/>
    <w:rsid w:val="00E042DF"/>
    <w:rsid w:val="00E23B52"/>
    <w:rsid w:val="00E40D34"/>
    <w:rsid w:val="00E600C7"/>
    <w:rsid w:val="00EA205C"/>
    <w:rsid w:val="00EC04A9"/>
    <w:rsid w:val="00EC3099"/>
    <w:rsid w:val="00F12C76"/>
    <w:rsid w:val="00F25872"/>
    <w:rsid w:val="00F26929"/>
    <w:rsid w:val="00FA6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A3372F"/>
  <w15:chartTrackingRefBased/>
  <w15:docId w15:val="{4FF3E3EA-7A53-4F66-BAD9-6FD8D6E90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13C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65085"/>
    <w:rPr>
      <w:color w:val="666666"/>
    </w:rPr>
  </w:style>
  <w:style w:type="paragraph" w:styleId="a4">
    <w:name w:val="header"/>
    <w:basedOn w:val="a"/>
    <w:link w:val="a5"/>
    <w:uiPriority w:val="99"/>
    <w:unhideWhenUsed/>
    <w:rsid w:val="00E40D3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0D3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0D3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0D34"/>
    <w:rPr>
      <w:sz w:val="18"/>
      <w:szCs w:val="18"/>
    </w:rPr>
  </w:style>
  <w:style w:type="paragraph" w:styleId="a8">
    <w:name w:val="List Paragraph"/>
    <w:basedOn w:val="a"/>
    <w:uiPriority w:val="34"/>
    <w:qFormat/>
    <w:rsid w:val="00642E50"/>
    <w:pPr>
      <w:ind w:firstLineChars="200" w:firstLine="420"/>
    </w:pPr>
  </w:style>
  <w:style w:type="paragraph" w:styleId="a9">
    <w:name w:val="caption"/>
    <w:basedOn w:val="a"/>
    <w:next w:val="a"/>
    <w:uiPriority w:val="35"/>
    <w:unhideWhenUsed/>
    <w:qFormat/>
    <w:rsid w:val="00C7002D"/>
    <w:rPr>
      <w:rFonts w:asciiTheme="majorHAnsi" w:eastAsia="黑体" w:hAnsiTheme="majorHAnsi" w:cstheme="majorBidi"/>
      <w:sz w:val="20"/>
      <w:szCs w:val="20"/>
    </w:rPr>
  </w:style>
  <w:style w:type="table" w:styleId="aa">
    <w:name w:val="Table Grid"/>
    <w:basedOn w:val="a1"/>
    <w:uiPriority w:val="39"/>
    <w:rsid w:val="00CF68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830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xay\Desktop\&#25968;&#23383;&#36923;&#36753;&#23454;&#39564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097730-E817-47FE-AA3A-135F0E6220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数字逻辑实验模板.dotx</Template>
  <TotalTime>3422</TotalTime>
  <Pages>4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hexay</dc:creator>
  <cp:keywords/>
  <dc:description/>
  <cp:lastModifiedBy>耕嘉 张</cp:lastModifiedBy>
  <cp:revision>29</cp:revision>
  <dcterms:created xsi:type="dcterms:W3CDTF">2024-11-03T07:40:00Z</dcterms:created>
  <dcterms:modified xsi:type="dcterms:W3CDTF">2024-11-10T09:34:00Z</dcterms:modified>
</cp:coreProperties>
</file>